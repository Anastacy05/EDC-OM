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1CCC7" w14:textId="77777777" w:rsidR="003369B5" w:rsidRDefault="003369B5" w:rsidP="005B7BCB">
      <w:pPr>
        <w:spacing w:before="60"/>
        <w:rPr>
          <w:b/>
          <w:sz w:val="28"/>
          <w:szCs w:val="28"/>
          <w:lang w:val="en-GB"/>
        </w:rPr>
      </w:pPr>
    </w:p>
    <w:p w14:paraId="0CA9E9DB" w14:textId="77777777" w:rsidR="00313899" w:rsidRDefault="00313899" w:rsidP="0002247B">
      <w:pPr>
        <w:tabs>
          <w:tab w:val="left" w:pos="4140"/>
        </w:tabs>
        <w:rPr>
          <w:rFonts w:ascii="Imprint MT Shadow" w:hAnsi="Imprint MT Shadow" w:cs="Arial"/>
          <w:sz w:val="22"/>
          <w:szCs w:val="22"/>
          <w:lang w:val="en-US"/>
        </w:rPr>
      </w:pPr>
    </w:p>
    <w:p w14:paraId="6D7D2ED4" w14:textId="77777777" w:rsidR="0002247B" w:rsidRPr="0002247B" w:rsidRDefault="0002247B" w:rsidP="0002247B">
      <w:pPr>
        <w:tabs>
          <w:tab w:val="left" w:pos="4140"/>
        </w:tabs>
        <w:rPr>
          <w:rFonts w:ascii="Imprint MT Shadow" w:hAnsi="Imprint MT Shadow" w:cs="Arial"/>
          <w:sz w:val="22"/>
          <w:szCs w:val="22"/>
          <w:lang w:val="en-US"/>
        </w:rPr>
      </w:pPr>
    </w:p>
    <w:p w14:paraId="767A64A9" w14:textId="77777777" w:rsidR="005D4B9D" w:rsidRDefault="005D4B9D" w:rsidP="005B7BCB">
      <w:pPr>
        <w:jc w:val="center"/>
        <w:rPr>
          <w:rFonts w:ascii="Cambria" w:hAnsi="Cambria"/>
          <w:color w:val="00B050"/>
          <w:sz w:val="32"/>
          <w:szCs w:val="32"/>
        </w:rPr>
      </w:pPr>
    </w:p>
    <w:p w14:paraId="5074AC18" w14:textId="77777777" w:rsidR="005B7BCB" w:rsidRPr="00ED156C" w:rsidRDefault="005B7BCB" w:rsidP="005B7BCB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36"/>
          <w:szCs w:val="36"/>
        </w:rPr>
        <w:t>O</w:t>
      </w:r>
      <w:r>
        <w:rPr>
          <w:rFonts w:ascii="Arial" w:hAnsi="Arial" w:cs="Arial"/>
          <w:b/>
          <w:sz w:val="32"/>
          <w:szCs w:val="32"/>
        </w:rPr>
        <w:t xml:space="preserve">RDRE   DE   MISSION </w:t>
      </w:r>
    </w:p>
    <w:p w14:paraId="26FAE292" w14:textId="77777777" w:rsidR="005B7BCB" w:rsidRPr="00ED156C" w:rsidRDefault="005B7BCB" w:rsidP="005B7BCB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MISSION ORDER</w:t>
      </w:r>
    </w:p>
    <w:p w14:paraId="01D2CA51" w14:textId="77777777" w:rsidR="005B7BCB" w:rsidRPr="00ED156C" w:rsidRDefault="005B7BCB" w:rsidP="005B7BCB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-----------</w:t>
      </w:r>
    </w:p>
    <w:p w14:paraId="0EA83FA6" w14:textId="77777777" w:rsidR="005B7BCB" w:rsidRPr="007E2C7F" w:rsidRDefault="00F86EAF" w:rsidP="00472665">
      <w:pPr>
        <w:jc w:val="center"/>
        <w:rPr>
          <w:rFonts w:ascii="Arial" w:hAnsi="Arial" w:cs="Arial"/>
          <w:b/>
          <w:lang w:val="en-US"/>
        </w:rPr>
      </w:pPr>
      <w:r>
        <w:rPr>
          <w:i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952056E" wp14:editId="7AA71EA1">
                <wp:simplePos x="0" y="0"/>
                <wp:positionH relativeFrom="column">
                  <wp:posOffset>5892800</wp:posOffset>
                </wp:positionH>
                <wp:positionV relativeFrom="paragraph">
                  <wp:posOffset>69850</wp:posOffset>
                </wp:positionV>
                <wp:extent cx="855345" cy="160020"/>
                <wp:effectExtent l="3810" t="3175" r="0" b="0"/>
                <wp:wrapNone/>
                <wp:docPr id="49" name="Text 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5345" cy="160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D8DFB7" w14:textId="77777777" w:rsidR="00FF5916" w:rsidRPr="00237833" w:rsidRDefault="00FF5916" w:rsidP="005B7BCB">
                            <w:pPr>
                              <w:rPr>
                                <w:rFonts w:ascii="Tahoma" w:hAnsi="Tahoma" w:cs="Tahoma"/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952056E" id="_x0000_t202" coordsize="21600,21600" o:spt="202" path="m,l,21600r21600,l21600,xe">
                <v:stroke joinstyle="miter"/>
                <v:path gradientshapeok="t" o:connecttype="rect"/>
              </v:shapetype>
              <v:shape id="Text Box 101" o:spid="_x0000_s1026" type="#_x0000_t202" style="position:absolute;left:0;text-align:left;margin-left:464pt;margin-top:5.5pt;width:67.35pt;height:12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up5uX/wEAAOEDAAAOAAAAZHJzL2Uyb0RvYy54bWysU1Fv0zAQfkfiP1h+p0nLOo2o6TQ6FSEN hrTxAxzHSSwcnzm7Tcqv5+w0ZcAbwg/W2Xf3+b67z5vbsTfsqNBrsCVfLnLOlJVQa9uW/Ovz/s0N Zz4IWwsDVpX8pDy/3b5+tRlcoVbQgakVMgKxvhhcybsQXJFlXnaqF34BTllyNoC9CHTENqtRDITe m2yV59fZAFg7BKm8p9v7ycm3Cb9plAyPTeNVYKbkVFtIO6a9inu23YiiReE6Lc9liH+oohfa0qMX qHsRBDug/guq1xLBQxMWEvoMmkZLlTgQm2X+B5unTjiVuFBzvLu0yf8/WPn5+AWZrkt+9Y4zK3qa 0bMaA3sPI1vmy9igwfmC4p4cRYaRHDToRNa7B5DfPLOw64Rt1R0iDJ0SNRWYMrMXqROOjyDV8Alq ekgcAiSgscE+do/6wQidBnW6DCcWI+nyZr1+e7XmTJJreZ3nqzS8TBRzskMfPijoWTRKjjT7BC6O Dz4QDQqdQ+JbHoyu99qYdMC22hlkR0E62acVmVPKb2HGxmALMW1yx5vEMhKbKIaxGs9dq6A+EV+E SXf0T8joAH9wNpDmSu6/HwQqzsxHSz2LAp0NnI1qNoSVlFrywNlk7sIk5IND3XaEPE3Fwh31tdGJ cxzAVMW5TtJR4nXWfBTqy3OK+vUztz8BAAD//wMAUEsDBBQABgAIAAAAIQDx+QKC3wAAAAoBAAAP AAAAZHJzL2Rvd25yZXYueG1sTI/BTsMwEETvSPyDtUhcEHUapFBCnApaeiuHlqpnN16SiHgd2U6T /j3bE5xWoxnNvimWk+3EGX1oHSmYzxIQSJUzLdUKDl+bxwWIEDUZ3TlCBRcMsCxvbwqdGzfSDs/7 WAsuoZBrBU2MfS5lqBq0Osxcj8Tet/NWR5a+lsbrkcttJ9MkyaTVLfGHRve4arD62Q9WQbb2w7ij 1cP68LHVn32dHt8vR6Xu76a3VxARp/gXhis+o0PJTCc3kAmiU/CSLnhLZGPO9xpIsvQZxEnBU5aC LAv5f0L5CwAA//8DAFBLAQItABQABgAIAAAAIQC2gziS/gAAAOEBAAATAAAAAAAAAAAAAAAAAAAA AABbQ29udGVudF9UeXBlc10ueG1sUEsBAi0AFAAGAAgAAAAhADj9If/WAAAAlAEAAAsAAAAAAAAA AAAAAAAALwEAAF9yZWxzLy5yZWxzUEsBAi0AFAAGAAgAAAAhAK6nm5f/AQAA4QMAAA4AAAAAAAAA AAAAAAAALgIAAGRycy9lMm9Eb2MueG1sUEsBAi0AFAAGAAgAAAAhAPH5AoLfAAAACgEAAA8AAAAA AAAAAAAAAAAAWQQAAGRycy9kb3ducmV2LnhtbFBLBQYAAAAABAAEAPMAAABlBQAAAAA= " stroked="f">
                <v:textbox inset="0,0,0,0">
                  <w:txbxContent>
                    <w:p w14:paraId="5BD8DFB7" w14:textId="77777777" w:rsidR="00FF5916" w:rsidRPr="00237833" w:rsidRDefault="00FF5916" w:rsidP="005B7BCB">
                      <w:pPr>
                        <w:rPr>
                          <w:rFonts w:ascii="Tahoma" w:hAnsi="Tahoma" w:cs="Tahoma"/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lang w:val="en-US"/>
        </w:rPr>
        <w:t>N° {numeroOM}/EDC/DG/DRH/SDARHAS</w:t>
      </w:r>
    </w:p>
    <w:p w14:paraId="679E7BF3" w14:textId="77777777" w:rsidR="005B7BCB" w:rsidRDefault="005B7BCB" w:rsidP="003369B5">
      <w:pPr>
        <w:rPr>
          <w:rFonts w:ascii="Imprint MT Shadow" w:hAnsi="Imprint MT Shadow" w:cs="Arial"/>
          <w:sz w:val="22"/>
          <w:szCs w:val="22"/>
          <w:lang w:val="en-US"/>
        </w:rPr>
      </w:pPr>
    </w:p>
    <w:p w14:paraId="46061668" w14:textId="77777777" w:rsidR="007C07C9" w:rsidRDefault="009B605F" w:rsidP="009B605F">
      <w:pPr>
        <w:tabs>
          <w:tab w:val="left" w:pos="9115"/>
        </w:tabs>
        <w:rPr>
          <w:rFonts w:ascii="Imprint MT Shadow" w:hAnsi="Imprint MT Shadow" w:cs="Arial"/>
          <w:sz w:val="22"/>
          <w:szCs w:val="22"/>
          <w:lang w:val="en-US"/>
        </w:rPr>
      </w:pPr>
      <w:r>
        <w:rPr>
          <w:rFonts w:ascii="Imprint MT Shadow" w:hAnsi="Imprint MT Shadow" w:cs="Arial"/>
          <w:sz w:val="22"/>
          <w:szCs w:val="22"/>
          <w:lang w:val="en-US"/>
        </w:rPr>
        <w:tab/>
      </w:r>
    </w:p>
    <w:p w14:paraId="72967AA8" w14:textId="77777777" w:rsidR="00CB465E" w:rsidRDefault="00F86EAF" w:rsidP="003369B5">
      <w:pPr>
        <w:rPr>
          <w:rFonts w:ascii="Imprint MT Shadow" w:hAnsi="Imprint MT Shadow" w:cs="Arial"/>
          <w:sz w:val="22"/>
          <w:szCs w:val="22"/>
          <w:lang w:val="en-US"/>
        </w:rPr>
      </w:pPr>
      <w:r>
        <w:rPr>
          <w:rFonts w:ascii="Imprint MT Shadow" w:hAnsi="Imprint MT Shadow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784F063D" wp14:editId="0AAF46D4">
                <wp:simplePos x="0" y="0"/>
                <wp:positionH relativeFrom="column">
                  <wp:posOffset>441960</wp:posOffset>
                </wp:positionH>
                <wp:positionV relativeFrom="paragraph">
                  <wp:posOffset>103505</wp:posOffset>
                </wp:positionV>
                <wp:extent cx="4818380" cy="156845"/>
                <wp:effectExtent l="1270" t="0" r="0" b="0"/>
                <wp:wrapNone/>
                <wp:docPr id="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8380" cy="1568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502636" w14:textId="1186B0C1" w:rsidR="00FF5916" w:rsidRPr="007D7C7B" w:rsidRDefault="00FF5916" w:rsidP="003369B5">
                            <w:pPr>
                              <w:rPr>
                                <w:rFonts w:ascii="Tahoma" w:hAnsi="Tahoma" w:cs="Tahoma"/>
                                <w:b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84F063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34.8pt;margin-top:8.15pt;width:379.4pt;height:12.3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j5R2n/wEAAOcDAAAOAAAAZHJzL2Uyb0RvYy54bWysU8Fu2zAMvQ/YPwi6L06ytAiMOEWXIsOA bivQ7gNoWbaF2aJGKbG7rx8lJ2m33Yb5IFAU+cj3SG9uxr4TR03eoC3kYjaXQluFlbFNIb897d+t pfABbAUdWl3IZ+3lzfbtm83gcr3EFrtKk2AQ6/PBFbINweVZ5lWre/AzdNryY43UQ+ArNVlFMDB6 32XL+fw6G5AqR6i09+y9mx7lNuHXtVbha117HURXSO4tpJPSWcYz224gbwhca9SpDfiHLnowlote oO4ggDiQ+QuqN4rQYx1mCvsM69oonTgwm8X8DzaPLTiduLA43l1k8v8PVn05PpAwVSFXPCkLPc/o SY9BfMBRLKM8g/M5Rz06jgsju3nMiap396i+e2Fx14Jt9C0RDq2GittbxMzsVeqE4yNIOXzGisvA IWACGmvqo3ashmB0HtPzZTSxFcXO1Xqxfr/mJ8Vvi6vr9eoqlYD8nO3Ih48aexGNQhKPPqHD8d6H 2A3k55BYzGNnqr3punShptx1JI7Aa7JP3wn9t7DOxmCLMW1CjJ5EMzKbOIaxHJOgSYMoQYnVM/Mm nLaP/xY2WqSfUgy8eYX0Pw5AWoruk2Xt4pqeDTob5dkAqzi1kEGKydyFaZ0PjkzTMvI0HYu3rG9t EvWXLk7t8jYlRU6bH9f19T1Fvfyf218AAAD//wMAUEsDBBQABgAIAAAAIQA0jQW+3QAAAAgBAAAP AAAAZHJzL2Rvd25yZXYueG1sTI/BTsMwDIbvSLxDZCQuiKUrU1VK0wk2uMFhY9o5a0xb0ThVkq7d 22NOcLT/X58/l+vZ9uKMPnSOFCwXCQik2pmOGgWHz7f7HESImozuHaGCCwZYV9dXpS6Mm2iH531s BEMoFFpBG+NQSBnqFq0OCzcgcfblvNWRR99I4/XEcNvLNEkyaXVHfKHVA25arL/3o1WQbf047Whz tz28vuuPoUmPL5ejUrc38/MTiIhz/CvDrz6rQ8VOJzeSCaJnxmPGTd5nDyA4z9N8BeKkYLVMQFal /P9A9QMAAP//AwBQSwECLQAUAAYACAAAACEAtoM4kv4AAADhAQAAEwAAAAAAAAAAAAAAAAAAAAAA W0NvbnRlbnRfVHlwZXNdLnhtbFBLAQItABQABgAIAAAAIQA4/SH/1gAAAJQBAAALAAAAAAAAAAAA AAAAAC8BAABfcmVscy8ucmVsc1BLAQItABQABgAIAAAAIQAj5R2n/wEAAOcDAAAOAAAAAAAAAAAA AAAAAC4CAABkcnMvZTJvRG9jLnhtbFBLAQItABQABgAIAAAAIQA0jQW+3QAAAAgBAAAPAAAAAAAA AAAAAAAAAFkEAABkcnMvZG93bnJldi54bWxQSwUGAAAAAAQABADzAAAAYwUAAAAA " stroked="f">
                <v:textbox inset="0,0,0,0">
                  <w:txbxContent>
                    <w:p w14:paraId="10502636" w14:textId="1186B0C1" w:rsidR="00FF5916" w:rsidRPr="007D7C7B" w:rsidRDefault="00FF5916" w:rsidP="003369B5">
                      <w:pPr>
                        <w:rPr>
                          <w:rFonts w:ascii="Tahoma" w:hAnsi="Tahoma" w:cs="Tahoma"/>
                          <w:b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1EC67EF" w14:textId="77777777" w:rsidR="003369B5" w:rsidRPr="007D368E" w:rsidRDefault="003369B5" w:rsidP="003369B5">
      <w:pPr>
        <w:rPr>
          <w:rFonts w:ascii="Arial" w:hAnsi="Arial" w:cs="Arial"/>
          <w:sz w:val="22"/>
          <w:szCs w:val="22"/>
          <w:lang w:val="en-US"/>
        </w:rPr>
      </w:pPr>
      <w:r>
        <w:rPr>
          <w:rFonts w:ascii="Imprint MT Shadow" w:hAnsi="Imprint MT Shadow" w:cs="Arial"/>
          <w:sz w:val="22"/>
          <w:szCs w:val="22"/>
          <w:lang w:val="en-US"/>
        </w:rPr>
        <w:t>M.</w:t>
      </w:r>
      <w:r>
        <w:rPr>
          <w:rFonts w:ascii="Arial" w:hAnsi="Arial" w:cs="Arial"/>
          <w:sz w:val="22"/>
          <w:szCs w:val="22"/>
          <w:lang w:val="en-US"/>
        </w:rPr>
        <w:t xml:space="preserve"> {nom}</w:t>
      </w:r>
    </w:p>
    <w:p w14:paraId="355BFAB1" w14:textId="77777777" w:rsidR="003369B5" w:rsidRPr="007E2C7F" w:rsidRDefault="00F86EAF" w:rsidP="003369B5">
      <w:pPr>
        <w:tabs>
          <w:tab w:val="left" w:pos="2280"/>
        </w:tabs>
        <w:rPr>
          <w:rFonts w:ascii="Arial" w:hAnsi="Arial" w:cs="Arial"/>
          <w:b/>
          <w:i/>
          <w:sz w:val="18"/>
          <w:szCs w:val="18"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013CDF74" wp14:editId="66967077">
                <wp:simplePos x="0" y="0"/>
                <wp:positionH relativeFrom="column">
                  <wp:posOffset>1366053</wp:posOffset>
                </wp:positionH>
                <wp:positionV relativeFrom="paragraph">
                  <wp:posOffset>127359</wp:posOffset>
                </wp:positionV>
                <wp:extent cx="2999740" cy="232914"/>
                <wp:effectExtent l="0" t="0" r="0" b="0"/>
                <wp:wrapNone/>
                <wp:docPr id="47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9740" cy="23291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C7535D" w14:textId="773792A8" w:rsidR="00FF5916" w:rsidRPr="00150C44" w:rsidRDefault="00FF5916" w:rsidP="00150C44">
                            <w:pPr>
                              <w:rPr>
                                <w:rFonts w:ascii="Tahoma" w:hAnsi="Tahoma" w:cs="Tahoma"/>
                                <w:b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3CDF74" id="Text Box 5" o:spid="_x0000_s1028" type="#_x0000_t202" style="position:absolute;margin-left:107.55pt;margin-top:10.05pt;width:236.2pt;height:18.3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fhMBzAAIAAOcDAAAOAAAAZHJzL2Uyb0RvYy54bWysU1GP0zAMfkfiP0R5Z93K4Fi17nTsNIR0 HEh3/IA0TduINA5Otvb49TjpOg54Q/Qhchz7s7/P7vZ67A07KfQabMlXiyVnykqotW1L/vXx8Ood Zz4IWwsDVpX8SXl+vXv5Yju4QuXQgakVMgKxvhhcybsQXJFlXnaqF34BTll6bAB7EeiKbVajGAi9 N1m+XL7NBsDaIUjlPXlvp0e+S/hNo2T43DReBWZKTr2FdGI6q3hmu60oWhSu0/LchviHLnqhLRW9 QN2KINgR9V9QvZYIHpqwkNBn0DRaqsSB2KyWf7B56IRTiQuJ491FJv//YOX96QsyXZd8fcWZFT3N 6FGNgb2Hkb2J8gzOFxT14CgujOSmMSeq3t2B/OaZhX0nbKtuEGHolKipvVXMzJ6lTjg+glTDJ6ip jDgGSEBjg33UjtRghE5jerqMJrYiyZlvNpurNT1Jestf55vVOpUQxZzt0IcPCnoWjZIjjT6hi9Od D7EbUcwhsZgHo+uDNiZdsK32BtlJ0Joc0ndG/y3M2BhsIaZNiNGTaEZmE8cwVmMSNJ/Vq6B+It4I 0/bR30JGB/iDs4E2r+T++1Gg4sx8tKRdXNPZwNmoZkNYSaklD5xN5j5M63x0qNuOkKfpWLghfRud qMdBTF2c26VtSoqcNz+u6/N7ivr1f+5+AgAA//8DAFBLAwQUAAYACAAAACEAOomJVd4AAAAJAQAA DwAAAGRycy9kb3ducmV2LnhtbEyPwU7DMAyG70i8Q2QkLoilrdRSlaYTbHCDw8a0c9aYtqJxqiZd u7fHnNjJtvzp9+dyvdhenHH0nSMF8SoCgVQ701Gj4PD1/piD8EGT0b0jVHBBD+vq9qbUhXEz7fC8 D43gEPKFVtCGMBRS+rpFq/3KDUi8+3aj1YHHsZFm1DOH214mUZRJqzviC60ecNNi/bOfrIJsO07z jjYP28Pbh/4cmuT4ejkqdX+3vDyDCLiEfxj+9FkdKnY6uYmMF72CJE5jRrmJuDKQ5U8piJOCNMtB VqW8/qD6BQAA//8DAFBLAQItABQABgAIAAAAIQC2gziS/gAAAOEBAAATAAAAAAAAAAAAAAAAAAAA AABbQ29udGVudF9UeXBlc10ueG1sUEsBAi0AFAAGAAgAAAAhADj9If/WAAAAlAEAAAsAAAAAAAAA AAAAAAAALwEAAF9yZWxzLy5yZWxzUEsBAi0AFAAGAAgAAAAhAF+EwHMAAgAA5wMAAA4AAAAAAAAA AAAAAAAALgIAAGRycy9lMm9Eb2MueG1sUEsBAi0AFAAGAAgAAAAhADqJiVXeAAAACQEAAA8AAAAA AAAAAAAAAAAAWgQAAGRycy9kb3ducmV2LnhtbFBLBQYAAAAABAAEAPMAAABlBQAAAAA= " stroked="f">
                <v:textbox inset="0,0,0,0">
                  <w:txbxContent>
                    <w:p w14:paraId="5DC7535D" w14:textId="773792A8" w:rsidR="00FF5916" w:rsidRPr="00150C44" w:rsidRDefault="00FF5916" w:rsidP="00150C44">
                      <w:pPr>
                        <w:rPr>
                          <w:rFonts w:ascii="Tahoma" w:hAnsi="Tahoma" w:cs="Tahoma"/>
                          <w:b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sz w:val="18"/>
          <w:szCs w:val="18"/>
        </w:rPr>
        <w:t xml:space="preserve">Nom – </w:t>
      </w:r>
      <w:r>
        <w:rPr>
          <w:rFonts w:ascii="Arial" w:hAnsi="Arial" w:cs="Arial"/>
          <w:b/>
          <w:i/>
          <w:sz w:val="18"/>
          <w:szCs w:val="18"/>
        </w:rPr>
        <w:t>Name</w:t>
        <w:tab/>
      </w:r>
    </w:p>
    <w:p w14:paraId="24AD1AFD" w14:textId="77777777" w:rsidR="003369B5" w:rsidRPr="007E2C7F" w:rsidRDefault="0074383B" w:rsidP="0074383B">
      <w:pPr>
        <w:tabs>
          <w:tab w:val="left" w:pos="2280"/>
        </w:tabs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ab/>
      </w:r>
    </w:p>
    <w:p w14:paraId="1FF128B7" w14:textId="77777777" w:rsidR="003369B5" w:rsidRPr="003369B5" w:rsidRDefault="003369B5" w:rsidP="003369B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2"/>
          <w:szCs w:val="22"/>
        </w:rPr>
        <w:t>{prenoms}</w:t>
      </w:r>
    </w:p>
    <w:p w14:paraId="01B3AEEE" w14:textId="77777777" w:rsidR="003369B5" w:rsidRPr="003369B5" w:rsidRDefault="003369B5" w:rsidP="003369B5">
      <w:pPr>
        <w:rPr>
          <w:rFonts w:ascii="Arial" w:hAnsi="Arial" w:cs="Arial"/>
          <w:b/>
          <w:i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Prénoms – </w:t>
      </w:r>
      <w:r>
        <w:rPr>
          <w:rFonts w:ascii="Arial" w:hAnsi="Arial" w:cs="Arial"/>
          <w:b/>
          <w:i/>
          <w:sz w:val="18"/>
          <w:szCs w:val="18"/>
        </w:rPr>
        <w:t xml:space="preserve">First Names</w:t>
      </w:r>
    </w:p>
    <w:p w14:paraId="654A87A6" w14:textId="77777777" w:rsidR="003369B5" w:rsidRPr="003369B5" w:rsidRDefault="00F86EAF" w:rsidP="003369B5">
      <w:pPr>
        <w:rPr>
          <w:rFonts w:ascii="Arial" w:hAnsi="Arial" w:cs="Arial"/>
          <w:b/>
          <w:sz w:val="18"/>
          <w:szCs w:val="18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34F7AA15" wp14:editId="3A664EAB">
                <wp:simplePos x="0" y="0"/>
                <wp:positionH relativeFrom="column">
                  <wp:posOffset>741680</wp:posOffset>
                </wp:positionH>
                <wp:positionV relativeFrom="paragraph">
                  <wp:posOffset>10208</wp:posOffset>
                </wp:positionV>
                <wp:extent cx="2485390" cy="197485"/>
                <wp:effectExtent l="0" t="0" r="4445" b="0"/>
                <wp:wrapNone/>
                <wp:docPr id="4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5390" cy="197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7CFBCD" w14:textId="2A02403A" w:rsidR="00FF5916" w:rsidRPr="00726CDF" w:rsidRDefault="00FF5916" w:rsidP="003369B5">
                            <w:pPr>
                              <w:rPr>
                                <w:rFonts w:ascii="Tahoma" w:hAnsi="Tahoma" w:cs="Tahoma"/>
                                <w:b/>
                                <w:lang w:val="fr-CM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F7AA15" id="Text Box 4" o:spid="_x0000_s1029" type="#_x0000_t202" style="position:absolute;margin-left:58.4pt;margin-top:.8pt;width:195.7pt;height:15.55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BNKDFAAIAAOcDAAAOAAAAZHJzL2Uyb0RvYy54bWysU21v0zAQ/o7Ef7D8nabtytiiptPoVIQ0 BtK2H+A4TmLh+MzZbVJ+PWenKYN9Q+SDdb6Xx/c8d1nfDJ1hB4Vegy34YjbnTFkJlbZNwZ+fdu+u OPNB2EoYsKrgR+X5zebtm3XvcrWEFkylkBGI9XnvCt6G4PIs87JVnfAzcMpSsAbsRKArNlmFoif0 zmTL+fwy6wErhyCV9+S9G4N8k/DrWsnwta69CswUnHoL6cR0lvHMNmuRNyhcq+WpDfEPXXRCW3r0 DHUngmB71K+gOi0RPNRhJqHLoK61VIkDsVnM/2Lz2AqnEhcSx7uzTP7/wcqHwzdkuir46pIzKzqa 0ZMaAvsIA1tFeXrnc8p6dJQXBnLTmBNV7+5BfvfMwrYVtlG3iNC3SlTU3iJWZi9KRxwfQcr+C1T0 jNgHSEBDjV3UjtRghE5jOp5HE1uR5Fyurt5fXFNIUmxx/YGu6QmRT9UOffikoGPRKDjS6BO6ONz7 ELsR+ZQSH/NgdLXTxqQLNuXWIDsIWpNd+k7of6QZG5MtxLIRMXoSzchs5BiGckiCXkzqlVAdiTfC uH30t5DRAv7krKfNK7j/sReoODOfLWkX13QycDLKyRBWUmnBA2ejuQ3jOu8d6qYl5HE6Fm5J31on 6nEQYxendmmbkiKnzY/r+vKesn7/n5tfAAAA//8DAFBLAwQUAAYACAAAACEAu7k32N4AAAAIAQAA DwAAAGRycy9kb3ducmV2LnhtbEyPwU7DMBBE70j8g7VIXBB1GkSo0jgVtHCDQ0vVsxtvk4h4HdlO k/49y4neZjSrmbfFarKdOKMPrSMF81kCAqlypqVawf7743EBIkRNRneOUMEFA6zK25tC58aNtMXz LtaCSyjkWkETY59LGaoGrQ4z1yNxdnLe6sjW19J4PXK57WSaJJm0uiVeaHSP6warn91gFWQbP4xb Wj9s9u+f+quv08Pb5aDU/d30ugQRcYr/x/CHz+hQMtPRDWSC6NjPM0aPLDIQnD8nixTEUcFT+gKy LOT1A+UvAAAA//8DAFBLAQItABQABgAIAAAAIQC2gziS/gAAAOEBAAATAAAAAAAAAAAAAAAAAAAA AABbQ29udGVudF9UeXBlc10ueG1sUEsBAi0AFAAGAAgAAAAhADj9If/WAAAAlAEAAAsAAAAAAAAA AAAAAAAALwEAAF9yZWxzLy5yZWxzUEsBAi0AFAAGAAgAAAAhAAE0oMUAAgAA5wMAAA4AAAAAAAAA AAAAAAAALgIAAGRycy9lMm9Eb2MueG1sUEsBAi0AFAAGAAgAAAAhALu5N9jeAAAACAEAAA8AAAAA AAAAAAAAAAAAWgQAAGRycy9kb3ducmV2LnhtbFBLBQYAAAAABAAEAPMAAABlBQAAAAA= " stroked="f">
                <v:textbox inset="0,0,0,0">
                  <w:txbxContent>
                    <w:p w14:paraId="247CFBCD" w14:textId="2A02403A" w:rsidR="00FF5916" w:rsidRPr="00726CDF" w:rsidRDefault="00FF5916" w:rsidP="003369B5">
                      <w:pPr>
                        <w:rPr>
                          <w:rFonts w:ascii="Tahoma" w:hAnsi="Tahoma" w:cs="Tahoma"/>
                          <w:b/>
                          <w:lang w:val="fr-CM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742C511" w14:textId="77777777" w:rsidR="004E2C8B" w:rsidRPr="006F0B58" w:rsidRDefault="00F0352E" w:rsidP="00144111">
      <w:pPr>
        <w:rPr>
          <w:b/>
          <w:i/>
          <w:sz w:val="18"/>
          <w:szCs w:val="18"/>
        </w:rPr>
      </w:pPr>
      <w:r>
        <w:rPr>
          <w:sz w:val="20"/>
          <w:szCs w:val="20"/>
        </w:rPr>
        <w:t xml:space="preserve">Grade : {grade}Affectation : {affectation}</w:t>
      </w:r>
    </w:p>
    <w:p w14:paraId="578F253F" w14:textId="77777777" w:rsidR="007A6246" w:rsidRDefault="003369B5" w:rsidP="003369B5">
      <w:pPr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 w14:paraId="2994B655" w14:textId="3366BB07" w:rsidR="003369B5" w:rsidRPr="00ED156C" w:rsidRDefault="003369B5" w:rsidP="003369B5">
      <w:pPr>
        <w:rPr>
          <w:sz w:val="20"/>
          <w:szCs w:val="20"/>
        </w:rPr>
      </w:pPr>
      <w:r>
        <w:rPr>
          <w:sz w:val="20"/>
          <w:szCs w:val="20"/>
        </w:rPr>
        <w:t xml:space="preserve">Matricule : </w:t>
      </w:r>
      <w:r>
        <w:rPr>
          <w:rFonts w:ascii="Tahoma" w:hAnsi="Tahoma" w:cs="Tahoma"/>
          <w:sz w:val="20"/>
          <w:szCs w:val="20"/>
        </w:rPr>
        <w:t>{matricule}</w:t>
      </w:r>
      <w:r>
        <w:rPr>
          <w:sz w:val="20"/>
          <w:szCs w:val="20"/>
        </w:rPr>
        <w:t xml:space="preserve">. Situation de famille : {situationFamille} Indice {indice}</w:t>
      </w:r>
    </w:p>
    <w:p w14:paraId="4923A98E" w14:textId="77777777" w:rsidR="003369B5" w:rsidRPr="003B75A1" w:rsidRDefault="003369B5" w:rsidP="003369B5">
      <w:pPr>
        <w:rPr>
          <w:i/>
          <w:sz w:val="18"/>
          <w:szCs w:val="18"/>
          <w:lang w:val="en-US"/>
        </w:rPr>
      </w:pPr>
      <w:r>
        <w:rPr>
          <w:i/>
          <w:sz w:val="18"/>
          <w:szCs w:val="18"/>
          <w:lang w:val="en-US"/>
        </w:rPr>
        <w:t xml:space="preserve">Service number                                                          Family situation                                                                      Index</w:t>
      </w:r>
    </w:p>
    <w:p w14:paraId="782C7BC8" w14:textId="77777777" w:rsidR="003369B5" w:rsidRPr="005044A2" w:rsidRDefault="003369B5" w:rsidP="003369B5">
      <w:pPr>
        <w:rPr>
          <w:i/>
          <w:sz w:val="18"/>
          <w:szCs w:val="18"/>
          <w:lang w:val="en-US"/>
        </w:rPr>
      </w:pPr>
      <w:r>
        <w:rPr>
          <w:i/>
          <w:sz w:val="18"/>
          <w:szCs w:val="18"/>
          <w:lang w:val="en-US"/>
        </w:rPr>
        <w:t xml:space="preserve"> </w:t>
      </w:r>
    </w:p>
    <w:p w14:paraId="5D95A7A2" w14:textId="148DCF2B" w:rsidR="003369B5" w:rsidRPr="00ED156C" w:rsidRDefault="00F86EAF" w:rsidP="003369B5">
      <w:pPr>
        <w:rPr>
          <w:sz w:val="20"/>
          <w:szCs w:val="20"/>
        </w:rPr>
      </w:pPr>
      <w:r>
        <w:rPr>
          <w:i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15335508" wp14:editId="6D51CCA9">
                <wp:simplePos x="0" y="0"/>
                <wp:positionH relativeFrom="column">
                  <wp:posOffset>610235</wp:posOffset>
                </wp:positionH>
                <wp:positionV relativeFrom="paragraph">
                  <wp:posOffset>11430</wp:posOffset>
                </wp:positionV>
                <wp:extent cx="1961515" cy="202565"/>
                <wp:effectExtent l="0" t="0" r="2540" b="0"/>
                <wp:wrapNone/>
                <wp:docPr id="45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1515" cy="202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37EEBA" w14:textId="0721B9BD" w:rsidR="00FF5916" w:rsidRPr="003C38D3" w:rsidRDefault="00FF5916" w:rsidP="003233F6">
                            <w:pPr>
                              <w:rPr>
                                <w:lang w:val="fr-CM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335508" id="Text Box 21" o:spid="_x0000_s1030" type="#_x0000_t202" style="position:absolute;margin-left:48.05pt;margin-top:.9pt;width:154.45pt;height:15.9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lyEB/gEAAOgDAAAOAAAAZHJzL2Uyb0RvYy54bWysU9uO0zAQfUfiHyy/07QVrSBqulq6KkJa LtIuH+A4TmLheMzYbbJ8PWO7KQu8IfJgje2Z43POTHY302DYWaHXYCu+Wiw5U1ZCo21X8a+Px1dv OPNB2EYYsKriT8rzm/3LF7vRlWoNPZhGISMQ68vRVbwPwZVF4WWvBuEX4JSlyxZwEIG22BUNipHQ B1Osl8ttMQI2DkEq7+n0Ll/yfcJvWyXD57b1KjBTceIW0oppreNa7Hei7FC4XssLDfEPLAahLT16 hboTQbAT6r+gBi0RPLRhIWEooG21VEkDqVkt/1Dz0AunkhYyx7urTf7/wcpP5y/IdFPx1xvOrBio R49qCuwdTGy9iv6MzpeU9uAoMUx0Tn1OWr27B/nNMwuHXthO3SLC2CvREL9UWTwrzTg+gtTjR2jo HXEKkICmFodoHtnBCJ369HTtTeQi45Nvt6vNijhKulsv15vtJpIrRDlXO/ThvYKBxaDiSL1P6OJ8 70NOnVPiYx6Mbo7amLTBrj4YZGdBc3JM3wX9tzRjY7KFWJYR40mSGZVljWGqp+zo7F4NzRPpRsjj R78LBT3gD85GGr2K++8ngYoz88GSd3FO5wDnoJ4DYSWVVjxwlsNDyPN8cqi7npBzdyzckr+tTtJj IzKLC10ap2TeZfTjvD7fp6xfP+j+JwAAAP//AwBQSwMEFAAGAAgAAAAhADKOWTrdAAAABwEAAA8A AABkcnMvZG93bnJldi54bWxMj81OwzAQhO9IvIO1SFwQddpCCiFOBS29waE/6tmNlyQiXke206Rv z3KC486MZr/Jl6NtxRl9aBwpmE4SEEilMw1VCg77zf0TiBA1Gd06QgUXDLAsrq9ynRk30BbPu1gJ LqGQaQV1jF0mZShrtDpMXIfE3pfzVkc+fSWN1wOX21bOkiSVVjfEH2rd4arG8nvXWwXp2vfDllZ3 68P7h/7sqtnx7XJU6vZmfH0BEXGMf2H4xWd0KJjp5HoyQbQKntMpJ1nnAWw/JI887aRgPl+ALHL5 n7/4AQAA//8DAFBLAQItABQABgAIAAAAIQC2gziS/gAAAOEBAAATAAAAAAAAAAAAAAAAAAAAAABb Q29udGVudF9UeXBlc10ueG1sUEsBAi0AFAAGAAgAAAAhADj9If/WAAAAlAEAAAsAAAAAAAAAAAAA AAAALwEAAF9yZWxzLy5yZWxzUEsBAi0AFAAGAAgAAAAhAJmXIQH+AQAA6AMAAA4AAAAAAAAAAAAA AAAALgIAAGRycy9lMm9Eb2MueG1sUEsBAi0AFAAGAAgAAAAhADKOWTrdAAAABwEAAA8AAAAAAAAA AAAAAAAAWAQAAGRycy9kb3ducmV2LnhtbFBLBQYAAAAABAAEAPMAAABiBQAAAAA= " stroked="f">
                <v:textbox inset="0,0,0,0">
                  <w:txbxContent>
                    <w:p w14:paraId="1C37EEBA" w14:textId="0721B9BD" w:rsidR="00FF5916" w:rsidRPr="003C38D3" w:rsidRDefault="00FF5916" w:rsidP="003233F6">
                      <w:pPr>
                        <w:rPr>
                          <w:lang w:val="fr-CM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w:t xml:space="preserve">Se rendra à : {destination} en passant par : </w:t>
      </w:r>
      <w:r>
        <w:rPr>
          <w:b/>
          <w:bCs/>
          <w:sz w:val="20"/>
          <w:szCs w:val="20"/>
        </w:rPr>
        <w:t xml:space="preserve">{viaPassage}</w:t>
      </w:r>
    </w:p>
    <w:p w14:paraId="514CD4FB" w14:textId="77777777" w:rsidR="003369B5" w:rsidRPr="00ED156C" w:rsidRDefault="00F86EAF" w:rsidP="003369B5">
      <w:pPr>
        <w:rPr>
          <w:i/>
          <w:sz w:val="18"/>
          <w:szCs w:val="18"/>
        </w:rPr>
      </w:pPr>
      <w:r>
        <w:rPr>
          <w:rFonts w:ascii="Arial" w:hAnsi="Arial" w:cs="Arial"/>
          <w:b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76257327" wp14:editId="15BF9C3A">
                <wp:simplePos x="0" y="0"/>
                <wp:positionH relativeFrom="column">
                  <wp:posOffset>1257300</wp:posOffset>
                </wp:positionH>
                <wp:positionV relativeFrom="paragraph">
                  <wp:posOffset>118745</wp:posOffset>
                </wp:positionV>
                <wp:extent cx="5431790" cy="379095"/>
                <wp:effectExtent l="0" t="0" r="0" b="0"/>
                <wp:wrapNone/>
                <wp:docPr id="44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1790" cy="379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E13922" w14:textId="0F37828D" w:rsidR="00FF5916" w:rsidRPr="00EB593F" w:rsidRDefault="00FF5916" w:rsidP="00C742E1">
                            <w:pPr>
                              <w:rPr>
                                <w:rFonts w:ascii="Tahoma" w:hAnsi="Tahoma" w:cs="Tahoma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257327" id="Text Box 22" o:spid="_x0000_s1031" type="#_x0000_t202" style="position:absolute;margin-left:99pt;margin-top:9.35pt;width:427.7pt;height:29.8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D2mVG/wEAAOgDAAAOAAAAZHJzL2Uyb0RvYy54bWysU1Fv0zAQfkfiP1h+p2m7DljUdBqdipDG QNr4ARfHSSwSnzm7Tcav5+y03YA3RB6ss333+fu+u6yvx74TB03eoC3kYjaXQluFlbFNIb897t68 l8IHsBV0aHUhn7SX15vXr9aDy/USW+wqTYJBrM8HV8g2BJdnmVet7sHP0GnLlzVSD4G31GQVwcDo fZct5/O32YBUOUKlvefT2+lSbhJ+XWsVvtS110F0hWRuIa2U1jKu2WYNeUPgWqOONOAfWPRgLD96 hrqFAGJP5i+o3ihCj3WYKewzrGujdNLAahbzP9Q8tOB00sLmeHe2yf8/WHV/+ErCVIVcraSw0HOP HvUYxAccxXIZ/RmczzntwXFiGPmc+5y0eneH6rsXFrct2EbfEOHQaqiY3yJWZi9KJxwfQcrhM1b8 DuwDJqCxpj6ax3YIRuc+PZ17E7koPrxcXSzeXfGV4rsLjq4u0xOQn6od+fBRYy9iUEji3id0ONz5 ENlAfkqJj3nsTLUzXZc21JTbjsQBeE526Tui/5bW2ZhsMZZNiPEkyYzKJo1hLMfkaCIYLSixemLd hNP48e/CQYv0U4qBR6+Q/sceSEvRfbLsXZzTU0CnoDwFYBWXFjJIMYXbMM3z3pFpWkaeumPxhv2t TZL+zOJIl8cpOXIc/TivL/cp6/kH3fwCAAD//wMAUEsDBBQABgAIAAAAIQCDQnJ94AAAAAoBAAAP AAAAZHJzL2Rvd25yZXYueG1sTI/BTsMwEETvSPyDtUhcEHUopQ0hTgUtvcGhpep5G5skIl5HttOk f8/2BLcd7WjmTb4cbStOxofGkYKHSQLCUOl0Q5WC/dfmPgURIpLG1pFRcDYBlsX1VY6ZdgNtzWkX K8EhFDJUUMfYZVKGsjYWw8R1hvj37bzFyNJXUnscONy2cpokc2mxIW6osTOr2pQ/u94qmK99P2xp dbfev3/gZ1dND2/ng1K3N+PrC4hoxvhnhgs+o0PBTEfXkw6iZf2c8pbIR7oAcTEkT48zEEcFi3QG ssjl/wnFLwAAAP//AwBQSwECLQAUAAYACAAAACEAtoM4kv4AAADhAQAAEwAAAAAAAAAAAAAAAAAA AAAAW0NvbnRlbnRfVHlwZXNdLnhtbFBLAQItABQABgAIAAAAIQA4/SH/1gAAAJQBAAALAAAAAAAA AAAAAAAAAC8BAABfcmVscy8ucmVsc1BLAQItABQABgAIAAAAIQBD2mVG/wEAAOgDAAAOAAAAAAAA AAAAAAAAAC4CAABkcnMvZTJvRG9jLnhtbFBLAQItABQABgAIAAAAIQCDQnJ94AAAAAoBAAAPAAAA AAAAAAAAAAAAAFkEAABkcnMvZG93bnJldi54bWxQSwUGAAAAAAQABADzAAAAZgUAAAAA " stroked="f">
                <v:textbox inset="0,0,0,0">
                  <w:txbxContent>
                    <w:p w14:paraId="06E13922" w14:textId="0F37828D" w:rsidR="00FF5916" w:rsidRPr="00EB593F" w:rsidRDefault="00FF5916" w:rsidP="00C742E1">
                      <w:pPr>
                        <w:rPr>
                          <w:rFonts w:ascii="Tahoma" w:hAnsi="Tahoma" w:cs="Tahoma"/>
                          <w:b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i/>
          <w:sz w:val="18"/>
          <w:szCs w:val="18"/>
        </w:rPr>
        <w:t xml:space="preserve">Will visit                                                                               via</w:t>
      </w:r>
    </w:p>
    <w:p w14:paraId="0B9386F1" w14:textId="77777777" w:rsidR="007A6246" w:rsidRDefault="007A6246" w:rsidP="003369B5">
      <w:pPr>
        <w:rPr>
          <w:i/>
          <w:sz w:val="18"/>
          <w:szCs w:val="18"/>
        </w:rPr>
      </w:pPr>
    </w:p>
    <w:p w14:paraId="35AC724A" w14:textId="77777777" w:rsidR="003369B5" w:rsidRPr="00ED156C" w:rsidRDefault="003369B5" w:rsidP="003369B5">
      <w:pPr>
        <w:rPr>
          <w:sz w:val="20"/>
          <w:szCs w:val="20"/>
        </w:rPr>
      </w:pPr>
      <w:r>
        <w:rPr>
          <w:sz w:val="20"/>
          <w:szCs w:val="20"/>
        </w:rPr>
        <w:t xml:space="preserve">Motif et références : </w:t>
      </w:r>
    </w:p>
    <w:p w14:paraId="33A95734" w14:textId="77777777" w:rsidR="003369B5" w:rsidRPr="00397A68" w:rsidRDefault="003369B5" w:rsidP="003369B5">
      <w:pPr>
        <w:rPr>
          <w:i/>
          <w:sz w:val="18"/>
          <w:szCs w:val="18"/>
          <w:lang w:val="en-US"/>
        </w:rPr>
      </w:pPr>
      <w:r>
        <w:rPr>
          <w:i/>
          <w:sz w:val="18"/>
          <w:szCs w:val="18"/>
          <w:lang w:val="en-US"/>
        </w:rPr>
        <w:t xml:space="preserve">Purpose and references </w:t>
      </w:r>
      <w:r>
        <w:rPr>
          <w:sz w:val="20"/>
          <w:szCs w:val="20"/>
          <w:lang w:val="en-US"/>
        </w:rPr>
        <w:t>{motif}</w:t>
      </w:r>
    </w:p>
    <w:p w14:paraId="028322F6" w14:textId="77777777" w:rsidR="0076200F" w:rsidRPr="00397A68" w:rsidRDefault="0076200F" w:rsidP="003369B5">
      <w:pPr>
        <w:rPr>
          <w:i/>
          <w:sz w:val="18"/>
          <w:szCs w:val="18"/>
          <w:lang w:val="en-US"/>
        </w:rPr>
      </w:pPr>
    </w:p>
    <w:p w14:paraId="7BE0EC43" w14:textId="77777777" w:rsidR="0076200F" w:rsidRPr="00632E6F" w:rsidRDefault="003369B5" w:rsidP="0076200F">
      <w:pPr>
        <w:rPr>
          <w:rFonts w:ascii="Tahoma" w:hAnsi="Tahoma" w:cs="Tahoma"/>
          <w:b/>
        </w:rPr>
      </w:pPr>
      <w:r>
        <w:rPr>
          <w:rFonts w:ascii="Tahoma" w:hAnsi="Tahoma" w:cs="Tahoma"/>
          <w:b/>
          <w:sz w:val="20"/>
          <w:szCs w:val="20"/>
          <w:lang w:val="en-US"/>
        </w:rPr>
        <w:t xml:space="preserve"> </w:t>
      </w:r>
      <w:r>
        <w:rPr>
          <w:rFonts w:ascii="Tahoma" w:hAnsi="Tahoma" w:cs="Taho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72D916B0" wp14:editId="0D4851EE">
                <wp:simplePos x="0" y="0"/>
                <wp:positionH relativeFrom="column">
                  <wp:posOffset>899160</wp:posOffset>
                </wp:positionH>
                <wp:positionV relativeFrom="paragraph">
                  <wp:posOffset>-33655</wp:posOffset>
                </wp:positionV>
                <wp:extent cx="2659380" cy="160020"/>
                <wp:effectExtent l="1270" t="0" r="0" b="0"/>
                <wp:wrapNone/>
                <wp:docPr id="43" name="Text Box 6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9380" cy="160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BE4A88" w14:textId="5F980841" w:rsidR="00FF5916" w:rsidRPr="00C742E1" w:rsidRDefault="00FF5916" w:rsidP="0076200F">
                            <w:pPr>
                              <w:rPr>
                                <w:rFonts w:ascii="Tahoma" w:hAnsi="Tahoma" w:cs="Tahoma"/>
                                <w:b/>
                                <w:lang w:val="fr-CM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D916B0" id="Text Box 603" o:spid="_x0000_s1032" type="#_x0000_t202" style="position:absolute;margin-left:70.8pt;margin-top:-2.65pt;width:209.4pt;height:12.6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l0IbAgIAAOkDAAAOAAAAZHJzL2Uyb0RvYy54bWysU9tu2zAMfR+wfxD0vthJtqAz4hRdigwD ugvQ7gNkWbaFyaJGKbGzrx8lx1nRvQ3Tg0CJ5BHPIbW9HXvDTgq9Blvy5SLnTFkJtbZtyb8/Hd7c cOaDsLUwYFXJz8rz293rV9vBFWoFHZhaISMQ64vBlbwLwRVZ5mWneuEX4JQlZwPYi0BHbLMaxUDo vclWeb7JBsDaIUjlPd3eT06+S/hNo2T42jReBWZKTrWFtGPaq7hnu60oWhSu0/JShviHKnqhLT16 hboXQbAj6r+gei0RPDRhIaHPoGm0VIkDsVnmL9g8dsKpxIXE8e4qk/9/sPLL6RsyXZf87ZozK3rq 0ZMaA/sAI9vk6yjQ4HxBcY+OIsNIDmp0IuvdA8gfnlnYd8K26g4Rhk6JmgpcxszsWeqE4yNINXyG mh4SxwAJaGywj+qRHozQqVHna3NiMZIuV5t379c35JLkW27yfJW6l4liznbow0cFPYtGyZGan9DF 6cGHWI0o5pD4mAej64M2Jh2wrfYG2UnQoBzSSgRehBkbgy3EtAkx3iSakdnEMYzVmCTdzOpVUJ+J N8I0f/RfyOgAf3E20OyV3P88ClScmU+WtIuDOhs4G9VsCCspteSBs8nch2mgjw512xHy1B0Ld6Rv oxP12Iipiku5NE9Jkcvsx4F9fk5Rf37o7jcAAAD//wMAUEsDBBQABgAIAAAAIQA5Uyoj3gAAAAkB AAAPAAAAZHJzL2Rvd25yZXYueG1sTI9BT8JAEIXvJv6HzZh4MbAFoZHaLVHQGx5Awnnorm1jd7bZ 3dLy7x1Penx5X958k69H24qL8aFxpGA2TUAYKp1uqFJw/HyfPIEIEUlj68gouJoA6+L2JsdMu4H2 5nKIleARChkqqGPsMilDWRuLYeo6Q9x9OW8xcvSV1B4HHretnCdJKi02xBdq7MymNuX3obcK0q3v hz1tHrbHtx1+dNX89Ho9KXV/N748g4hmjH8w/OqzOhTsdHY96SBazotZyqiCyfIRBAPLNFmAOHOz WoEscvn/g+IHAAD//wMAUEsBAi0AFAAGAAgAAAAhALaDOJL+AAAA4QEAABMAAAAAAAAAAAAAAAAA AAAAAFtDb250ZW50X1R5cGVzXS54bWxQSwECLQAUAAYACAAAACEAOP0h/9YAAACUAQAACwAAAAAA AAAAAAAAAAAvAQAAX3JlbHMvLnJlbHNQSwECLQAUAAYACAAAACEAZ5dCGwICAADpAwAADgAAAAAA AAAAAAAAAAAuAgAAZHJzL2Uyb0RvYy54bWxQSwECLQAUAAYACAAAACEAOVMqI94AAAAJAQAADwAA AAAAAAAAAAAAAABcBAAAZHJzL2Rvd25yZXYueG1sUEsFBgAAAAAEAAQA8wAAAGcFAAAAAA== " stroked="f">
                <v:textbox inset="0,0,0,0">
                  <w:txbxContent>
                    <w:p w14:paraId="4ABE4A88" w14:textId="5F980841" w:rsidR="00FF5916" w:rsidRPr="00C742E1" w:rsidRDefault="00FF5916" w:rsidP="0076200F">
                      <w:pPr>
                        <w:rPr>
                          <w:rFonts w:ascii="Tahoma" w:hAnsi="Tahoma" w:cs="Tahoma"/>
                          <w:b/>
                          <w:lang w:val="fr-CM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sz w:val="20"/>
          <w:szCs w:val="20"/>
        </w:rPr>
        <w:t>Financement :</w:t>
      </w:r>
      <w:r>
        <w:rPr>
          <w:rFonts w:ascii="Tahoma" w:hAnsi="Tahoma" w:cs="Tahoma"/>
          <w:b/>
          <w:sz w:val="20"/>
          <w:szCs w:val="20"/>
        </w:rPr>
        <w:t xml:space="preserve"> </w:t>
      </w:r>
      <w:r>
        <w:rPr>
          <w:rFonts w:ascii="Tahoma" w:hAnsi="Tahoma" w:cs="Tahoma"/>
        </w:rPr>
        <w:t>{financement}</w:t>
      </w:r>
    </w:p>
    <w:p w14:paraId="7ED4CFAF" w14:textId="77777777" w:rsidR="0076200F" w:rsidRPr="00632E6F" w:rsidRDefault="0076200F" w:rsidP="0076200F">
      <w:pPr>
        <w:rPr>
          <w:i/>
          <w:sz w:val="18"/>
          <w:szCs w:val="18"/>
        </w:rPr>
      </w:pPr>
      <w:r>
        <w:rPr>
          <w:i/>
          <w:sz w:val="18"/>
          <w:szCs w:val="18"/>
        </w:rPr>
        <w:t>Financing</w:t>
      </w:r>
    </w:p>
    <w:p w14:paraId="45305B65" w14:textId="77777777" w:rsidR="00D74F84" w:rsidRDefault="00F86EAF" w:rsidP="003369B5">
      <w:pPr>
        <w:rPr>
          <w:rFonts w:ascii="Tahoma" w:hAnsi="Tahoma" w:cs="Tahoma"/>
          <w:b/>
          <w:sz w:val="20"/>
          <w:szCs w:val="20"/>
          <w:lang w:val="en-US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2A7BD1D5" wp14:editId="6B2D9EF6">
                <wp:simplePos x="0" y="0"/>
                <wp:positionH relativeFrom="column">
                  <wp:posOffset>1313180</wp:posOffset>
                </wp:positionH>
                <wp:positionV relativeFrom="paragraph">
                  <wp:posOffset>116205</wp:posOffset>
                </wp:positionV>
                <wp:extent cx="2659380" cy="160020"/>
                <wp:effectExtent l="0" t="3810" r="1905" b="0"/>
                <wp:wrapNone/>
                <wp:docPr id="42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9380" cy="160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CADC77" w14:textId="77777777" w:rsidR="00FF5916" w:rsidRPr="005C6CD2" w:rsidRDefault="00FF5916" w:rsidP="003369B5">
                            <w:pPr>
                              <w:rPr>
                                <w:rFonts w:ascii="Tahoma" w:hAnsi="Tahoma" w:cs="Tahoma"/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7BD1D5" id="Text Box 23" o:spid="_x0000_s1033" type="#_x0000_t202" style="position:absolute;margin-left:103.4pt;margin-top:9.15pt;width:209.4pt;height:12.6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ENXTRAQIAAOgDAAAOAAAAZHJzL2Uyb0RvYy54bWysU9uO0zAQfUfiHyy/07RZKEvUdLV0VYS0 LEi7fIDjOImF4zFjt0n5esZOU1bLGyIP1ngux3POTDY3Y2/YUaHXYEu+Wiw5U1ZCrW1b8u9P+zfX nPkgbC0MWFXyk/L8Zvv61WZwhcqhA1MrZARifTG4knchuCLLvOxUL/wCnLIUbAB7EeiKbVajGAi9 N1m+XK6zAbB2CFJ5T967Kci3Cb9plAxfm8arwEzJqbeQTkxnFc9suxFFi8J1Wp7bEP/QRS+0pUcv UHciCHZA/RdUryWChyYsJPQZNI2WKnEgNqvlCzaPnXAqcSFxvLvI5P8frHw4fkOm65K/zTmzoqcZ PakxsI8wsvwq6jM4X1Dao6PEMJKf5py4encP8odnFnadsK26RYShU6Km/laxMntWOuH4CFINX6Cm d8QhQAIaG+yjeCQHI3Sa0+kym9iLJGe+fvfh6ppCkmKr9XKZp+FlopirHfrwSUHPolFypNkndHG8 9yF2I4o5JT7mweh6r41JF2yrnUF2FLQn+/QlAi/SjI3JFmLZhBg9iWZkNnEMYzUmRd/P6lVQn4g3 wrR+9LuQ0QH+4myg1Su5/3kQqDgzny1pF/d0NnA2qtkQVlJpyQNnk7kL0z4fHOq2I+RpOhZuSd9G J+pxEFMX53ZpnZIi59WP+/r8nrL+/KDb3wAAAP//AwBQSwMEFAAGAAgAAAAhANDwGo7fAAAACQEA AA8AAABkcnMvZG93bnJldi54bWxMj8FOwzAQRO9I/IO1SFwQdUhpVKVxKmjhBoeWqudtvE0i4nVk O03695gTHEczmnlTrCfTiQs531pW8DRLQBBXVrdcKzh8vT8uQfiArLGzTAqu5GFd3t4UmGs78o4u +1CLWMI+RwVNCH0upa8aMuhntieO3tk6gyFKV0vtcIzlppNpkmTSYMtxocGeNg1V3/vBKMi2bhh3 vHnYHt4+8LOv0+Pr9ajU/d30sgIRaAp/YfjFj+hQRqaTHVh70SlIkyyih2gs5yBiIEsXGYiTguf5 AmRZyP8Pyh8AAAD//wMAUEsBAi0AFAAGAAgAAAAhALaDOJL+AAAA4QEAABMAAAAAAAAAAAAAAAAA AAAAAFtDb250ZW50X1R5cGVzXS54bWxQSwECLQAUAAYACAAAACEAOP0h/9YAAACUAQAACwAAAAAA AAAAAAAAAAAvAQAAX3JlbHMvLnJlbHNQSwECLQAUAAYACAAAACEARDV00QECAADoAwAADgAAAAAA AAAAAAAAAAAuAgAAZHJzL2Uyb0RvYy54bWxQSwECLQAUAAYACAAAACEA0PAajt8AAAAJAQAADwAA AAAAAAAAAAAAAABbBAAAZHJzL2Rvd25yZXYueG1sUEsFBgAAAAAEAAQA8wAAAGcFAAAAAA== " stroked="f">
                <v:textbox inset="0,0,0,0">
                  <w:txbxContent>
                    <w:p w14:paraId="18CADC77" w14:textId="77777777" w:rsidR="00FF5916" w:rsidRPr="005C6CD2" w:rsidRDefault="00FF5916" w:rsidP="003369B5">
                      <w:pPr>
                        <w:rPr>
                          <w:rFonts w:ascii="Tahoma" w:hAnsi="Tahoma" w:cs="Tahoma"/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b/>
          <w:sz w:val="20"/>
          <w:szCs w:val="20"/>
          <w:lang w:val="en-US"/>
        </w:rPr>
        <w:t xml:space="preserve">      </w:t>
      </w:r>
    </w:p>
    <w:p w14:paraId="6B2EFE0B" w14:textId="77777777" w:rsidR="00167F5C" w:rsidRDefault="003369B5" w:rsidP="003369B5">
      <w:pPr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sz w:val="20"/>
          <w:szCs w:val="20"/>
          <w:lang w:val="en-US"/>
        </w:rPr>
        <w:t xml:space="preserve">Moyen de transport</w:t>
      </w:r>
      <w:r>
        <w:rPr>
          <w:rFonts w:ascii="Tahoma" w:hAnsi="Tahoma" w:cs="Tahoma"/>
          <w:b/>
          <w:sz w:val="20"/>
          <w:szCs w:val="20"/>
          <w:lang w:val="en-US"/>
        </w:rPr>
        <w:t xml:space="preserve">: </w:t>
      </w:r>
      <w:r>
        <w:rPr>
          <w:rFonts w:ascii="Tahoma" w:hAnsi="Tahoma" w:cs="Tahoma"/>
          <w:lang w:val="en-US"/>
        </w:rPr>
        <w:t>{moyenTransport}</w:t>
      </w:r>
    </w:p>
    <w:p w14:paraId="04D4C95C" w14:textId="1A6CF0D0" w:rsidR="003369B5" w:rsidRPr="00397A68" w:rsidRDefault="003369B5" w:rsidP="003369B5">
      <w:pPr>
        <w:rPr>
          <w:i/>
          <w:sz w:val="18"/>
          <w:szCs w:val="18"/>
          <w:lang w:val="en-US"/>
        </w:rPr>
      </w:pPr>
      <w:r>
        <w:rPr>
          <w:i/>
          <w:sz w:val="18"/>
          <w:szCs w:val="18"/>
          <w:lang w:val="en-US"/>
        </w:rPr>
        <w:t>Means of transport</w:t>
      </w:r>
    </w:p>
    <w:p w14:paraId="723D8E7C" w14:textId="605F1D93" w:rsidR="003369B5" w:rsidRPr="00397A68" w:rsidRDefault="00306BD7" w:rsidP="003369B5">
      <w:pPr>
        <w:rPr>
          <w:i/>
          <w:sz w:val="18"/>
          <w:szCs w:val="18"/>
          <w:lang w:val="en-US"/>
        </w:rPr>
      </w:pPr>
      <w:r>
        <w:rPr>
          <w:i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0382140" wp14:editId="04B2ED1E">
                <wp:simplePos x="0" y="0"/>
                <wp:positionH relativeFrom="column">
                  <wp:posOffset>1199515</wp:posOffset>
                </wp:positionH>
                <wp:positionV relativeFrom="paragraph">
                  <wp:posOffset>49530</wp:posOffset>
                </wp:positionV>
                <wp:extent cx="1138555" cy="218440"/>
                <wp:effectExtent l="0" t="0" r="0" b="4445"/>
                <wp:wrapNone/>
                <wp:docPr id="41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8555" cy="218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DFF2D8" w14:textId="77777777" w:rsidR="00FF5916" w:rsidRDefault="00FF5916" w:rsidP="003369B5">
                            <w:pPr>
                              <w:rPr>
                                <w:rFonts w:ascii="Tahoma" w:hAnsi="Tahoma" w:cs="Tahoma"/>
                                <w:b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</w:rPr>
                              <w:t>.</w:t>
                            </w:r>
                          </w:p>
                          <w:p w14:paraId="3473F9C6" w14:textId="77777777" w:rsidR="00FF5916" w:rsidRDefault="00FF5916" w:rsidP="003369B5">
                            <w:pPr>
                              <w:rPr>
                                <w:rFonts w:ascii="Tahoma" w:hAnsi="Tahoma" w:cs="Tahoma"/>
                                <w:b/>
                              </w:rPr>
                            </w:pPr>
                          </w:p>
                          <w:p w14:paraId="6041E856" w14:textId="77777777" w:rsidR="00FF5916" w:rsidRDefault="00FF5916" w:rsidP="003369B5">
                            <w:pPr>
                              <w:rPr>
                                <w:rFonts w:ascii="Tahoma" w:hAnsi="Tahoma" w:cs="Tahoma"/>
                                <w:b/>
                              </w:rPr>
                            </w:pPr>
                          </w:p>
                          <w:p w14:paraId="5B7B090D" w14:textId="77777777" w:rsidR="00FF5916" w:rsidRDefault="00FF5916" w:rsidP="003369B5">
                            <w:pPr>
                              <w:rPr>
                                <w:rFonts w:ascii="Tahoma" w:hAnsi="Tahoma" w:cs="Tahoma"/>
                                <w:b/>
                              </w:rPr>
                            </w:pPr>
                          </w:p>
                          <w:p w14:paraId="1A172173" w14:textId="77777777" w:rsidR="00FF5916" w:rsidRDefault="00FF5916" w:rsidP="003369B5">
                            <w:pPr>
                              <w:rPr>
                                <w:rFonts w:ascii="Tahoma" w:hAnsi="Tahoma" w:cs="Tahoma"/>
                                <w:b/>
                              </w:rPr>
                            </w:pPr>
                          </w:p>
                          <w:p w14:paraId="046AF792" w14:textId="77777777" w:rsidR="00FF5916" w:rsidRDefault="00FF5916" w:rsidP="003369B5">
                            <w:pPr>
                              <w:rPr>
                                <w:rFonts w:ascii="Tahoma" w:hAnsi="Tahoma" w:cs="Tahoma"/>
                                <w:b/>
                              </w:rPr>
                            </w:pPr>
                          </w:p>
                          <w:p w14:paraId="16A857C2" w14:textId="77777777" w:rsidR="00FF5916" w:rsidRDefault="00FF5916" w:rsidP="003369B5">
                            <w:pPr>
                              <w:rPr>
                                <w:rFonts w:ascii="Tahoma" w:hAnsi="Tahoma" w:cs="Tahoma"/>
                                <w:b/>
                              </w:rPr>
                            </w:pPr>
                          </w:p>
                          <w:p w14:paraId="533B7E66" w14:textId="77777777" w:rsidR="00FF5916" w:rsidRDefault="00FF5916" w:rsidP="003369B5">
                            <w:pPr>
                              <w:rPr>
                                <w:rFonts w:ascii="Tahoma" w:hAnsi="Tahoma" w:cs="Tahoma"/>
                                <w:b/>
                              </w:rPr>
                            </w:pPr>
                          </w:p>
                          <w:p w14:paraId="2C6CEF7D" w14:textId="77777777" w:rsidR="00FF5916" w:rsidRDefault="00FF5916" w:rsidP="003369B5">
                            <w:pPr>
                              <w:rPr>
                                <w:rFonts w:ascii="Tahoma" w:hAnsi="Tahoma" w:cs="Tahoma"/>
                                <w:b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</w:rPr>
                              <w:t>1</w:t>
                            </w:r>
                          </w:p>
                          <w:p w14:paraId="6A2C5F7B" w14:textId="77777777" w:rsidR="00FF5916" w:rsidRPr="00AD5325" w:rsidRDefault="00FF5916" w:rsidP="003369B5">
                            <w:pPr>
                              <w:rPr>
                                <w:rFonts w:ascii="Tahoma" w:hAnsi="Tahoma" w:cs="Tahoma"/>
                                <w:b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</w:rPr>
                              <w:t>336633333333333333333333333333333333333333333333333333333333333</w:t>
                              <w:tab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382140" id="Text Box 24" o:spid="_x0000_s1034" type="#_x0000_t202" style="position:absolute;margin-left:94.45pt;margin-top:3.9pt;width:89.65pt;height:17.2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YMmNzAAIAAOgDAAAOAAAAZHJzL2Uyb0RvYy54bWysU8GO0zAQvSPxD5bvNE1pURU1XS1dFSEt sNIuH+A4TmLheMzYbbJ8PWOnKavlhsjBGtszz/PevOxuxt6ws0KvwZY8Xyw5U1ZCrW1b8u9Px3db znwQthYGrCr5s/L8Zv/2zW5whVpBB6ZWyAjE+mJwJe9CcEWWedmpXvgFOGXpsgHsRaAttlmNYiD0 3mSr5fJDNgDWDkEq7+n0brrk+4TfNEqGb03jVWCm5NRbSCumtYprtt+JokXhOi0vbYh/6KIX2tKj V6g7EQQ7of4LqtcSwUMTFhL6DJpGS5U4EJt8+YrNYyecSlxIHO+uMvn/Byu/nh+Q6brk65wzK3qa 0ZMaA/sII1utoz6D8wWlPTpKDCOd05wTV+/uQf7wzMKhE7ZVt4gwdErU1F8eK7MXpROOjyDV8AVq ekecAiSgscE+ikdyMEKnOT1fZxN7kfHJ/P12s9lwJululW/X6zS8TBRztUMfPinoWQxKjjT7hC7O 9z7EbkQxp8THPBhdH7UxaYNtdTDIzoJ8ckxfIvAqzdiYbCGWTYjxJNGMzCaOYazGpOh2Vq+C+pl4 I0z2o9+Fgg7wF2cDWa/k/udJoOLMfLakXfTpHOAcVHMgrKTSkgfOpvAQJj+fHOq2I+RpOhZuSd9G J+pxEFMXl3bJTkmRi/WjX1/uU9afH3T/GwAA//8DAFBLAwQUAAYACAAAACEA78t4FN0AAAAIAQAA DwAAAGRycy9kb3ducmV2LnhtbEyPwU7DMBBE70j8g7VIXBB1MCiEEKeCFm7l0FL1vI1NEhGvo9hp 0r9nOcFxNKOZN8Vydp042SG0njTcLRIQlipvWqo17D/fbzMQISIZ7DxZDWcbYFleXhSYGz/R1p52 sRZcQiFHDU2MfS5lqBrrMCx8b4m9Lz84jCyHWpoBJy53nVRJkkqHLfFCg71dNbb63o1OQ7oexmlL q5v1/m2DH32tDq/ng9bXV/PLM4ho5/gXhl98RoeSmY5+JBNExzrLnjiq4ZEfsH+fZgrEUcODUiDL Qv4/UP4AAAD//wMAUEsBAi0AFAAGAAgAAAAhALaDOJL+AAAA4QEAABMAAAAAAAAAAAAAAAAAAAAA AFtDb250ZW50X1R5cGVzXS54bWxQSwECLQAUAAYACAAAACEAOP0h/9YAAACUAQAACwAAAAAAAAAA AAAAAAAvAQAAX3JlbHMvLnJlbHNQSwECLQAUAAYACAAAACEAGDJjcwACAADoAwAADgAAAAAAAAAA AAAAAAAuAgAAZHJzL2Uyb0RvYy54bWxQSwECLQAUAAYACAAAACEA78t4FN0AAAAIAQAADwAAAAAA AAAAAAAAAABaBAAAZHJzL2Rvd25yZXYueG1sUEsFBgAAAAAEAAQA8wAAAGQFAAAAAA== " stroked="f">
                <v:textbox inset="0,0,0,0">
                  <w:txbxContent>
                    <w:p w14:paraId="12DFF2D8" w14:textId="77777777" w:rsidR="00FF5916" w:rsidRDefault="00FF5916" w:rsidP="003369B5">
                      <w:pPr>
                        <w:rPr>
                          <w:rFonts w:ascii="Tahoma" w:hAnsi="Tahoma" w:cs="Tahoma"/>
                          <w:b/>
                        </w:rPr>
                      </w:pPr>
                      <w:r>
                        <w:rPr>
                          <w:rFonts w:ascii="Tahoma" w:hAnsi="Tahoma" w:cs="Tahoma"/>
                          <w:b/>
                        </w:rPr>
                        <w:t>.</w:t>
                      </w:r>
                    </w:p>
                    <w:p w14:paraId="3473F9C6" w14:textId="77777777" w:rsidR="00FF5916" w:rsidRDefault="00FF5916" w:rsidP="003369B5">
                      <w:pPr>
                        <w:rPr>
                          <w:rFonts w:ascii="Tahoma" w:hAnsi="Tahoma" w:cs="Tahoma"/>
                          <w:b/>
                        </w:rPr>
                      </w:pPr>
                    </w:p>
                    <w:p w14:paraId="6041E856" w14:textId="77777777" w:rsidR="00FF5916" w:rsidRDefault="00FF5916" w:rsidP="003369B5">
                      <w:pPr>
                        <w:rPr>
                          <w:rFonts w:ascii="Tahoma" w:hAnsi="Tahoma" w:cs="Tahoma"/>
                          <w:b/>
                        </w:rPr>
                      </w:pPr>
                    </w:p>
                    <w:p w14:paraId="5B7B090D" w14:textId="77777777" w:rsidR="00FF5916" w:rsidRDefault="00FF5916" w:rsidP="003369B5">
                      <w:pPr>
                        <w:rPr>
                          <w:rFonts w:ascii="Tahoma" w:hAnsi="Tahoma" w:cs="Tahoma"/>
                          <w:b/>
                        </w:rPr>
                      </w:pPr>
                    </w:p>
                    <w:p w14:paraId="1A172173" w14:textId="77777777" w:rsidR="00FF5916" w:rsidRDefault="00FF5916" w:rsidP="003369B5">
                      <w:pPr>
                        <w:rPr>
                          <w:rFonts w:ascii="Tahoma" w:hAnsi="Tahoma" w:cs="Tahoma"/>
                          <w:b/>
                        </w:rPr>
                      </w:pPr>
                    </w:p>
                    <w:p w14:paraId="046AF792" w14:textId="77777777" w:rsidR="00FF5916" w:rsidRDefault="00FF5916" w:rsidP="003369B5">
                      <w:pPr>
                        <w:rPr>
                          <w:rFonts w:ascii="Tahoma" w:hAnsi="Tahoma" w:cs="Tahoma"/>
                          <w:b/>
                        </w:rPr>
                      </w:pPr>
                    </w:p>
                    <w:p w14:paraId="16A857C2" w14:textId="77777777" w:rsidR="00FF5916" w:rsidRDefault="00FF5916" w:rsidP="003369B5">
                      <w:pPr>
                        <w:rPr>
                          <w:rFonts w:ascii="Tahoma" w:hAnsi="Tahoma" w:cs="Tahoma"/>
                          <w:b/>
                        </w:rPr>
                      </w:pPr>
                    </w:p>
                    <w:p w14:paraId="533B7E66" w14:textId="77777777" w:rsidR="00FF5916" w:rsidRDefault="00FF5916" w:rsidP="003369B5">
                      <w:pPr>
                        <w:rPr>
                          <w:rFonts w:ascii="Tahoma" w:hAnsi="Tahoma" w:cs="Tahoma"/>
                          <w:b/>
                        </w:rPr>
                      </w:pPr>
                    </w:p>
                    <w:p w14:paraId="2C6CEF7D" w14:textId="77777777" w:rsidR="00FF5916" w:rsidRDefault="00FF5916" w:rsidP="003369B5">
                      <w:pPr>
                        <w:rPr>
                          <w:rFonts w:ascii="Tahoma" w:hAnsi="Tahoma" w:cs="Tahoma"/>
                          <w:b/>
                        </w:rPr>
                      </w:pPr>
                      <w:r>
                        <w:rPr>
                          <w:rFonts w:ascii="Tahoma" w:hAnsi="Tahoma" w:cs="Tahoma"/>
                          <w:b/>
                        </w:rPr>
                        <w:t>1</w:t>
                      </w:r>
                    </w:p>
                    <w:p w14:paraId="6A2C5F7B" w14:textId="77777777" w:rsidR="00FF5916" w:rsidRPr="00AD5325" w:rsidRDefault="00FF5916" w:rsidP="003369B5">
                      <w:pPr>
                        <w:rPr>
                          <w:rFonts w:ascii="Tahoma" w:hAnsi="Tahoma" w:cs="Tahoma"/>
                          <w:b/>
                        </w:rPr>
                      </w:pPr>
                      <w:r>
                        <w:rPr>
                          <w:rFonts w:ascii="Tahoma" w:hAnsi="Tahoma" w:cs="Tahoma"/>
                          <w:b/>
                        </w:rPr>
                        <w:t>336633333333333333333333333333333333333333333333333333333333333</w:t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5DBD274" wp14:editId="6D258A79">
                <wp:simplePos x="0" y="0"/>
                <wp:positionH relativeFrom="column">
                  <wp:posOffset>3698240</wp:posOffset>
                </wp:positionH>
                <wp:positionV relativeFrom="paragraph">
                  <wp:posOffset>41910</wp:posOffset>
                </wp:positionV>
                <wp:extent cx="1813560" cy="160020"/>
                <wp:effectExtent l="0" t="0" r="0" b="3810"/>
                <wp:wrapNone/>
                <wp:docPr id="40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3560" cy="160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5C9D21" w14:textId="77777777" w:rsidR="00FF5916" w:rsidRPr="00151BF9" w:rsidRDefault="00FF5916" w:rsidP="003369B5">
                            <w:pPr>
                              <w:rPr>
                                <w:rFonts w:ascii="Tahoma" w:hAnsi="Tahoma" w:cs="Tahoma"/>
                                <w:b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DBD274" id="Text Box 25" o:spid="_x0000_s1035" type="#_x0000_t202" style="position:absolute;margin-left:291.2pt;margin-top:3.3pt;width:142.8pt;height:12.6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9nnjuAAIAAOgDAAAOAAAAZHJzL2Uyb0RvYy54bWysU8tu2zAQvBfoPxC815LdxkgFy0HqwEWB 9AEk/QCKoiSiFJdd0pbcr++SstwgvQXRgViSu8OZ2dXmZuwNOyr0GmzJl4ucM2Ul1Nq2Jf/5uH93 zZkPwtbCgFUlPynPb7Zv32wGV6gVdGBqhYxArC8GV/IuBFdkmZed6oVfgFOWLhvAXgTaYpvVKAZC 7022yvN1NgDWDkEq7+n0brrk24TfNEqG703jVWCm5MQtpBXTWsU1225E0aJwnZZnGuIFLHqhLT16 gboTQbAD6v+gei0RPDRhIaHPoGm0VEkDqVnmz9Q8dMKppIXM8e5ik389WPnt+AOZrkv+geyxoqce PaoxsE8wstVV9GdwvqC0B0eJYaRz6nPS6t09yF+eWdh1wrbqFhGGToma+C1jZfakdMLxEaQavkJN 74hDgAQ0NthH88gORuhE5HTpTeQi45PXy/dXa7qSdLdc5/kqNS8TxVzt0IfPCnoWg5Ij9T6hi+O9 D5GNKOaU+JgHo+u9NiZtsK12BtlR0Jzs05cEPEszNiZbiGUTYjxJMqOySWMYqzE5+nF2r4L6RLoR pvGj34WCDvAPZwONXsn974NAxZn5Ysm7OKdzgHNQzYGwkkpLHjibwl2Y5vngULcdIU/dsXBL/jY6 SY+NmFic6dI4JUfOox/n9ek+Zf37Qbd/AQAA//8DAFBLAwQUAAYACAAAACEAigxqGN0AAAAIAQAA DwAAAGRycy9kb3ducmV2LnhtbEyPwU7DMBBE70j8g7VIXBB1GiCyQpwKWrjRQ0vV8zY2SUS8jmKn Sf+e5QTH1YzevilWs+vE2Q6h9aRhuUhAWKq8aanWcPh8v1cgQkQy2HmyGi42wKq8viowN36inT3v Yy0YQiFHDU2MfS5lqBrrMCx8b4mzLz84jHwOtTQDTgx3nUyTJJMOW+IPDfZ23djqez86DdlmGKcd re82h7cP3PZ1eny9HLW+vZlfnkFEO8e/MvzqszqU7HTyI5kgOg1PKn3kKsMyEJyrTPG2k4aHpQJZ FvL/gPIHAAD//wMAUEsBAi0AFAAGAAgAAAAhALaDOJL+AAAA4QEAABMAAAAAAAAAAAAAAAAAAAAA AFtDb250ZW50X1R5cGVzXS54bWxQSwECLQAUAAYACAAAACEAOP0h/9YAAACUAQAACwAAAAAAAAAA AAAAAAAvAQAAX3JlbHMvLnJlbHNQSwECLQAUAAYACAAAACEAfZ547gACAADoAwAADgAAAAAAAAAA AAAAAAAuAgAAZHJzL2Uyb0RvYy54bWxQSwECLQAUAAYACAAAACEAigxqGN0AAAAIAQAADwAAAAAA AAAAAAAAAABaBAAAZHJzL2Rvd25yZXYueG1sUEsFBgAAAAAEAAQA8wAAAGQFAAAAAA== " stroked="f">
                <v:textbox inset="0,0,0,0">
                  <w:txbxContent>
                    <w:p w14:paraId="055C9D21" w14:textId="77777777" w:rsidR="00FF5916" w:rsidRPr="00151BF9" w:rsidRDefault="00FF5916" w:rsidP="003369B5">
                      <w:pPr>
                        <w:rPr>
                          <w:rFonts w:ascii="Tahoma" w:hAnsi="Tahoma" w:cs="Tahoma"/>
                          <w:b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E901080" w14:textId="77777777" w:rsidR="003369B5" w:rsidRPr="00397A68" w:rsidRDefault="003369B5" w:rsidP="003369B5">
      <w:pPr>
        <w:rPr>
          <w:sz w:val="20"/>
          <w:szCs w:val="20"/>
        </w:rPr>
      </w:pPr>
      <w:r>
        <w:rPr>
          <w:sz w:val="20"/>
          <w:szCs w:val="20"/>
        </w:rPr>
        <w:t xml:space="preserve">Date de départ : {dateDepart} Date de retour : {dateRetour}</w:t>
      </w:r>
    </w:p>
    <w:p w14:paraId="37D5D63E" w14:textId="77777777" w:rsidR="003369B5" w:rsidRDefault="003369B5" w:rsidP="003369B5">
      <w:pPr>
        <w:rPr>
          <w:i/>
          <w:sz w:val="18"/>
          <w:szCs w:val="18"/>
          <w:lang w:val="en-GB"/>
        </w:rPr>
      </w:pPr>
      <w:r>
        <w:rPr>
          <w:i/>
          <w:sz w:val="18"/>
          <w:szCs w:val="18"/>
          <w:lang w:val="en-GB"/>
        </w:rPr>
        <w:t xml:space="preserve">Date of departure                                                          Date of return              date – heure – hour</w:t>
      </w:r>
    </w:p>
    <w:p w14:paraId="2188D6E7" w14:textId="77777777" w:rsidR="003369B5" w:rsidRPr="001053ED" w:rsidRDefault="00F86EAF" w:rsidP="003369B5">
      <w:pPr>
        <w:rPr>
          <w:b/>
          <w:sz w:val="16"/>
          <w:szCs w:val="16"/>
          <w:lang w:val="en-GB"/>
        </w:rPr>
      </w:pPr>
      <w:r>
        <w:rPr>
          <w:b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43E3818" wp14:editId="71FADF89">
                <wp:simplePos x="0" y="0"/>
                <wp:positionH relativeFrom="column">
                  <wp:posOffset>1257300</wp:posOffset>
                </wp:positionH>
                <wp:positionV relativeFrom="paragraph">
                  <wp:posOffset>-635</wp:posOffset>
                </wp:positionV>
                <wp:extent cx="3455670" cy="160020"/>
                <wp:effectExtent l="0" t="2540" r="4445" b="0"/>
                <wp:wrapNone/>
                <wp:docPr id="39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5670" cy="160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CAE433" w14:textId="77777777" w:rsidR="00FF5916" w:rsidRPr="00A37C88" w:rsidRDefault="00FF5916" w:rsidP="003369B5">
                            <w:pPr>
                              <w:rPr>
                                <w:rFonts w:ascii="Tahoma" w:hAnsi="Tahoma" w:cs="Tahoma"/>
                                <w:b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</w:rPr>
                              <w:t>EDC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3E3818" id="Text Box 26" o:spid="_x0000_s1036" type="#_x0000_t202" style="position:absolute;margin-left:99pt;margin-top:-.05pt;width:272.1pt;height:12.6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h0DYgAQIAAOkDAAAOAAAAZHJzL2Uyb0RvYy54bWysU8tu2zAQvBfoPxC815Kdxm0Fy0HqwEWB 9AEk/QCKoiSiFJdd0pbcr++SspwgvRXVgViSu8OZ2dXmZuwNOyr0GmzJl4ucM2Ul1Nq2Jf/xuH/z njMfhK2FAatKflKe32xfv9oMrlAr6MDUChmBWF8MruRdCK7IMi871Qu/AKcsXTaAvQi0xTarUQyE 3ptslefrbACsHYJU3tPp3XTJtwm/aZQM35rGq8BMyYlbSCumtYprtt2IokXhOi3PNMQ/sOiFtvTo BepOBMEOqP+C6rVE8NCEhYQ+g6bRUiUNpGaZv1Dz0AmnkhYyx7uLTf7/wcqvx+/IdF3yqw+cWdFT jx7VGNhHGNlqHf0ZnC8o7cFRYhjpnPqctHp3D/KnZxZ2nbCtukWEoVOiJn7LWJk9K51wfASphi9Q 0zviECABjQ320TyygxE69el06U3kIunw6u319fodXUm6W67zfJWal4lirnbowycFPYtByZF6n9DF 8d6HyEYUc0p8zIPR9V4bkzbYVjuD7ChoTvbpSwJepBkbky3EsgkxniSZUdmkMYzVmBxdJobRgwrq EwlHmOaP/hcKOsDfnA00eyX3vw4CFWfmsyXz4qDOAc5BNQfCSioteeBsCndhGuiDQ912hDy1x8It GdzopP2JxZkvzVOy5Dz7cWCf71PW0x+6/QMAAP//AwBQSwMEFAAGAAgAAAAhAAIdTaneAAAACAEA AA8AAABkcnMvZG93bnJldi54bWxMj8FOwzAQRO9I/IO1SFxQ68SCUkKcClq4lUNL1fM2XpKIeB3F TpP+PeYEx9GMZt7kq8m24ky9bxxrSOcJCOLSmYYrDYfP99kShA/IBlvHpOFCHlbF9VWOmXEj7+i8 D5WIJewz1FCH0GVS+rImi37uOuLofbneYoiyr6TpcYzltpUqSRbSYsNxocaO1jWV3/vBalhs+mHc 8fpuc3jb4kdXqePr5aj17c308gwi0BT+wvCLH9GhiEwnN7Dxoo36aRm/BA2zFET0H++VAnHSoB5S kEUu/x8ofgAAAP//AwBQSwECLQAUAAYACAAAACEAtoM4kv4AAADhAQAAEwAAAAAAAAAAAAAAAAAA AAAAW0NvbnRlbnRfVHlwZXNdLnhtbFBLAQItABQABgAIAAAAIQA4/SH/1gAAAJQBAAALAAAAAAAA AAAAAAAAAC8BAABfcmVscy8ucmVsc1BLAQItABQABgAIAAAAIQCh0DYgAQIAAOkDAAAOAAAAAAAA AAAAAAAAAC4CAABkcnMvZTJvRG9jLnhtbFBLAQItABQABgAIAAAAIQACHU2p3gAAAAgBAAAPAAAA AAAAAAAAAAAAAFsEAABkcnMvZG93bnJldi54bWxQSwUGAAAAAAQABADzAAAAZgUAAAAA " stroked="f">
                <v:textbox inset="0,0,0,0">
                  <w:txbxContent>
                    <w:p w14:paraId="49CAE433" w14:textId="77777777" w:rsidR="00FF5916" w:rsidRPr="00A37C88" w:rsidRDefault="00FF5916" w:rsidP="003369B5">
                      <w:pPr>
                        <w:rPr>
                          <w:rFonts w:ascii="Tahoma" w:hAnsi="Tahoma" w:cs="Tahoma"/>
                          <w:b/>
                        </w:rPr>
                      </w:pPr>
                      <w:r>
                        <w:rPr>
                          <w:rFonts w:ascii="Tahoma" w:hAnsi="Tahoma" w:cs="Tahoma"/>
                          <w:b/>
                        </w:rPr>
                        <w:t>EDC</w:t>
                      </w:r>
                    </w:p>
                  </w:txbxContent>
                </v:textbox>
              </v:shape>
            </w:pict>
          </mc:Fallback>
        </mc:AlternateContent>
      </w:r>
    </w:p>
    <w:p w14:paraId="19A90F3F" w14:textId="77777777" w:rsidR="003369B5" w:rsidRPr="007D368E" w:rsidRDefault="00F86EAF" w:rsidP="003369B5">
      <w:pPr>
        <w:rPr>
          <w:i/>
          <w:sz w:val="16"/>
          <w:szCs w:val="16"/>
        </w:rPr>
      </w:pPr>
      <w:r>
        <w:rPr>
          <w:b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405E7D69" wp14:editId="03FDFBB1">
                <wp:simplePos x="0" y="0"/>
                <wp:positionH relativeFrom="column">
                  <wp:posOffset>-2237105</wp:posOffset>
                </wp:positionH>
                <wp:positionV relativeFrom="paragraph">
                  <wp:posOffset>66040</wp:posOffset>
                </wp:positionV>
                <wp:extent cx="228600" cy="0"/>
                <wp:effectExtent l="8255" t="5080" r="10795" b="13970"/>
                <wp:wrapNone/>
                <wp:docPr id="38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783950" id="Line 9" o:spid="_x0000_s1026" style="position:absolute;flip:y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76.15pt,5.2pt" to="-158.15pt,5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LEijuxgEAAHMDAAAOAAAAZHJzL2Uyb0RvYy54bWysU01v2zAMvQ/YfxB0X+x4aNEacXpI112y LUC73Rl92EJlUZCUOPn3o5Q07bbbUB8EUeR7It+TF3eH0bK9CtGg6/h8VnOmnEBpXN/xn08Pn244 iwmcBItOdfyoIr9bfvywmHyrGhzQShUYkbjYTr7jQ0q+raooBjVCnKFXjpIawwiJwtBXMsBE7KOt mrq+riYM0gcUKkY6vT8l+bLwa61E+qF1VInZjlNvqayhrNu8VssFtH0APxhxbgP+o4sRjKNLL1T3 kIDtgvmHajQiYESdZgLHCrU2QpUZaJp5/dc0jwN4VWYhcaK/yBTfj1Z8328CM7Ljn8kpByN5tDZO sdsszeRjSxUrtwl5OHFwj36N4jkyh6sBXK9Ki09HT7B5RlR/QHIQPV2wnb6hpBrYJSw6HXQYmbbG /8rATE5asEMx5ngxRh0SE3TYNDfXNdknXlIVtJkh43yI6avCkeVNxy01X/hgv44pd/RakssdPhhr i+3Wsanjt1fNVQFEtEbmZC6Lod+ubGB7yA+nfGU8yrwtC7hzspANCuSX8z6Bsac9XW7dWZUsxEnS LcrjJryoRc6WLs+vMD+dt3FBv/4ry98AAAD//wMAUEsDBBQABgAIAAAAIQD1cgn+3QAAAAsBAAAP AAAAZHJzL2Rvd25yZXYueG1sTI/BTsMwEETvSPyDtUjcUrsJVBDiVBUCLkhILYGzEy9JRLyOYjcN f88iDnDcmafZmWK7uEHMOIXek4b1SoFAarztqdVQvT4mNyBCNGTN4Ak1fGGAbXl+Vpjc+hPtcT7E VnAIhdxo6GIccylD06EzYeVHJPY+/ORM5HNqpZ3MicPdIFOlNtKZnvhDZ0a877D5PBydht3780P2 MtfOD/a2rd6sq9RTqvXlxbK7AxFxiX8w/NTn6lByp9ofyQYxaEiy6zRjlh11BYKJJFtvWKl/FVkW 8v+G8hsAAP//AwBQSwECLQAUAAYACAAAACEAtoM4kv4AAADhAQAAEwAAAAAAAAAAAAAAAAAAAAAA W0NvbnRlbnRfVHlwZXNdLnhtbFBLAQItABQABgAIAAAAIQA4/SH/1gAAAJQBAAALAAAAAAAAAAAA AAAAAC8BAABfcmVscy8ucmVsc1BLAQItABQABgAIAAAAIQALEijuxgEAAHMDAAAOAAAAAAAAAAAA AAAAAC4CAABkcnMvZTJvRG9jLnhtbFBLAQItABQABgAIAAAAIQD1cgn+3QAAAAsBAAAPAAAAAAAA AAAAAAAAACAEAABkcnMvZG93bnJldi54bWxQSwUGAAAAAAQABADzAAAAKgUAAAAA "/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41AD60E9" wp14:editId="336B998C">
                <wp:simplePos x="0" y="0"/>
                <wp:positionH relativeFrom="column">
                  <wp:posOffset>-2237105</wp:posOffset>
                </wp:positionH>
                <wp:positionV relativeFrom="paragraph">
                  <wp:posOffset>66040</wp:posOffset>
                </wp:positionV>
                <wp:extent cx="0" cy="114300"/>
                <wp:effectExtent l="8255" t="5080" r="10795" b="13970"/>
                <wp:wrapNone/>
                <wp:docPr id="37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114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2E439D" id="Line 8" o:spid="_x0000_s1026" style="position:absolute;flip:x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76.15pt,5.2pt" to="-176.15pt,14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/nLjTxwEAAHMDAAAOAAAAZHJzL2Uyb0RvYy54bWysU01z0zAQvTPDf9DoThynFFpPnB5SCocA mWn5ARt92BpkrUZSYuffs1JCWuiNwQeNVrvv6e1beXk3DZYdVIgGXcvr2Zwz5QRK47qW/3h6eHfD WUzgJFh0quVHFfnd6u2b5egbtcAerVSBEYmLzehb3qfkm6qKolcDxBl65SipMQyQKAxdJQOMxD7Y ajGff6hGDNIHFCpGOr0/Jfmq8GutRPqudVSJ2ZaTtlTWUNZdXqvVEpougO+NOMuAf1AxgHF06YXq HhKwfTCvqAYjAkbUaSZwqFBrI1Tpgbqp539189iDV6UXMif6i03x/9GKb4dtYEa2/OojZw4GmtHG OMVusjWjjw1VrN025ObE5B79BsXPyByue3CdKhKfjp5gdUZUf0ByED1dsBu/oqQa2CcsPk06DExb 479kYCYnL9hUBnO8DEZNiYnToaDTun5/NS8zq6DJDBnnQ0yfFQ4sb1puSXzhg8MmpqzouSSXO3ww 1paxW8fGlt9eL64LIKI1MidzWQzdbm0DO0B+OOUr7VHmZVnAvZOFrFcgP533CYw97ely686uZCNO lu5QHrfht1s02aLy/Arz03kZF/Tzv7L6BQAA//8DAFBLAwQUAAYACAAAACEAAbB1Sd0AAAALAQAA DwAAAGRycy9kb3ducmV2LnhtbEyPwUrDQBCG74LvsIzgrd01qdLGbEoR9SIIrbHnTXZMgtnZkN2m 8e0dQdDjzP/xzzf5dna9mHAMnScNN0sFAqn2tqNGQ/n2tFiDCNGQNb0n1PCFAbbF5UVuMuvPtMfp EBvBJRQyo6GNccikDHWLzoSlH5A4+/CjM5HHsZF2NGcud71MlLqTznTEF1oz4EOL9efh5DTsji+P 6etUOd/bTVO+W1eq50Tr66t5dw8i4hz/YPjRZ3Uo2KnyJ7JB9BoW6W2SMsuJWoFg4ndTaUjWK5BF Lv//UHwDAAD//wMAUEsBAi0AFAAGAAgAAAAhALaDOJL+AAAA4QEAABMAAAAAAAAAAAAAAAAAAAAA AFtDb250ZW50X1R5cGVzXS54bWxQSwECLQAUAAYACAAAACEAOP0h/9YAAACUAQAACwAAAAAAAAAA AAAAAAAvAQAAX3JlbHMvLnJlbHNQSwECLQAUAAYACAAAACEA/5y408cBAABzAwAADgAAAAAAAAAA AAAAAAAuAgAAZHJzL2Uyb0RvYy54bWxQSwECLQAUAAYACAAAACEAAbB1Sd0AAAALAQAADwAAAAAA AAAAAAAAAAAhBAAAZHJzL2Rvd25yZXYueG1sUEsFBgAAAAAEAAQA8wAAACsFAAAAAA== "/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41EE4D9A" wp14:editId="6E23DA32">
                <wp:simplePos x="0" y="0"/>
                <wp:positionH relativeFrom="column">
                  <wp:posOffset>-1094105</wp:posOffset>
                </wp:positionH>
                <wp:positionV relativeFrom="paragraph">
                  <wp:posOffset>66040</wp:posOffset>
                </wp:positionV>
                <wp:extent cx="0" cy="114300"/>
                <wp:effectExtent l="8255" t="5080" r="10795" b="13970"/>
                <wp:wrapNone/>
                <wp:docPr id="3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114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14C3F8" id="Line 11" o:spid="_x0000_s1026" style="position:absolute;flip:x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6.15pt,5.2pt" to="-86.15pt,14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2YBryAEAAHQDAAAOAAAAZHJzL2Uyb0RvYy54bWysU8tu2zAQvBfoPxC815KcJmgFyzk4TXtw WwNJPmDNh0SU4hIkbdl/3yXtOE17C6oDwV3ODHdnqcXtYbRsr0I06DrezGrOlBMojes7/vR4/+ET ZzGBk2DRqY4fVeS3y/fvFpNv1RwHtFIFRiIutpPv+JCSb6sqikGNEGfolaNDjWGERGHoKxlgIvXR VvO6vqkmDNIHFCpGyt6dDvmy6GutRPqpdVSJ2Y5TbamsoazbvFbLBbR9AD8YcS4D3lDFCMbRpRep O0jAdsH8IzUaETCiTjOBY4VaG6FKD9RNU//VzcMAXpVeyJzoLzbF/ycrfuw3gRnZ8asbzhyMNKO1 cYo1TfZm8rElyMptQu5OHNyDX6P4FZnD1QCuV6XGx6MnXmFUryg5iJ5u2E7fURIGdgmLUQcdRqat 8d8yMYuTGexQJnO8TEYdEhOnpKBs03y8qsvQKmizQub5ENNXhSPLm45bqr7owX4dE/VA0GdIhju8 N9aWuVvHpo5/vp5fF0JEa2Q+zLAY+u3KBraH/HLKlw0hsVewgDsni9igQH457xMYe9oT3jqiPRtx snSL8rgJWS7nabRF+PwM89v5My6ol59l+RsAAP//AwBQSwMEFAAGAAgAAAAhACsLKl7dAAAACwEA AA8AAABkcnMvZG93bnJldi54bWxMj8FKxDAQhu+C7xBG8LabbHfRtTZdFlEvguBaPafN2BaTSWmy 3fr2jiDoceb/+OebYjd7JyYcYx9Iw2qpQCA1wfbUaqheHxZbEDEZssYFQg1fGGFXnp8VJrfhRC84 HVIruIRibjR0KQ25lLHp0Ju4DAMSZx9h9CbxOLbSjubE5d7JTKkr6U1PfKEzA9512Hwejl7D/v3p fv081T44e9NWb9ZX6jHT+vJi3t+CSDinPxh+9FkdSnaqw5FsFE7DYnWdrZnlRG1AMPG7qTVk2w3I spD/fyi/AQAA//8DAFBLAQItABQABgAIAAAAIQC2gziS/gAAAOEBAAATAAAAAAAAAAAAAAAAAAAA AABbQ29udGVudF9UeXBlc10ueG1sUEsBAi0AFAAGAAgAAAAhADj9If/WAAAAlAEAAAsAAAAAAAAA AAAAAAAALwEAAF9yZWxzLy5yZWxzUEsBAi0AFAAGAAgAAAAhAMbZgGvIAQAAdAMAAA4AAAAAAAAA AAAAAAAALgIAAGRycy9lMm9Eb2MueG1sUEsBAi0AFAAGAAgAAAAhACsLKl7dAAAACwEAAA8AAAAA AAAAAAAAAAAAIgQAAGRycy9kb3ducmV2LnhtbFBLBQYAAAAABAAEAPMAAAAsBQAAAAA= "/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7076946A" wp14:editId="1028A836">
                <wp:simplePos x="0" y="0"/>
                <wp:positionH relativeFrom="column">
                  <wp:posOffset>-1322705</wp:posOffset>
                </wp:positionH>
                <wp:positionV relativeFrom="paragraph">
                  <wp:posOffset>66040</wp:posOffset>
                </wp:positionV>
                <wp:extent cx="228600" cy="0"/>
                <wp:effectExtent l="8255" t="5080" r="10795" b="13970"/>
                <wp:wrapNone/>
                <wp:docPr id="35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F599F5" id="Line 10" o:spid="_x0000_s1026" style="position:absolute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4.15pt,5.2pt" to="-86.15pt,5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FciqBwQEAAGoDAAAOAAAAZHJzL2Uyb0RvYy54bWysU8Fu2zAMvQ/YPwi6L3Y8pOiMOD2k6y7Z FqDdBzCSbAuTREFS4uTvR6lJ2m23oj4Iokg+Pj7Sy7ujNeygQtToOj6f1ZwpJ1BqN3T819PDp1vO YgInwaBTHT+pyO9WHz8sJ9+qBkc0UgVGIC62k+/4mJJvqyqKUVmIM/TKkbPHYCGRGYZKBpgI3Zqq qeubasIgfUChYqTX+2cnXxX8vlci/ez7qBIzHSduqZyhnLt8VqsltEMAP2pxpgFvYGFBOyp6hbqH BGwf9H9QVouAEfs0E2gr7HstVOmBupnX/3TzOIJXpRcSJ/qrTPH9YMWPwzYwLTv+ecGZA0sz2min 2LxoM/nYUsjabUPuThzdo9+g+B2Zw/UIblCF49PJU948q1n9lZKN6KnCbvqOkmJgn7AIdeyDzZAk ATuWeZyu81DHxAQ9Ns3tTU1TExdXBe0lz4eYvim0LF86bohzwYXDJqbMA9pLSC7j8EEbU6ZtHJs6 /mXRLEpCRKNlduawGIbd2gR2gLwv5StNked1WMC9kwVsVCC/nu8JtHm+U3Hjzlrk9vM6xnaH8rQN F41ooIXlefnyxry2S/bLL7L6AwAA//8DAFBLAwQUAAYACAAAACEAOVY4Xt4AAAALAQAADwAAAGRy cy9kb3ducmV2LnhtbEyPwU7DMBBE70j8g7VIXKrUboqgCnEqBOTGhQLiuk2WJCJep7HbBr6eRT3A cWeeZmfy9eR6daAxdJ4tLOYGFHHl644bC68vZbICFSJyjb1nsvBFAdbF+VmOWe2P/EyHTWyUhHDI 0EIb45BpHaqWHIa5H4jF+/Cjwyjn2Oh6xKOEu16nxlxrhx3LhxYHum+p+tzsnYVQvtGu/J5VM/O+ bDylu4enR7T28mK6uwUVaYp/MPzWl+pQSKet33MdVG8hSc1qKaw45gqUEMniJhVle1J0kev/G4of AAAA//8DAFBLAQItABQABgAIAAAAIQC2gziS/gAAAOEBAAATAAAAAAAAAAAAAAAAAAAAAABbQ29u dGVudF9UeXBlc10ueG1sUEsBAi0AFAAGAAgAAAAhADj9If/WAAAAlAEAAAsAAAAAAAAAAAAAAAAA LwEAAF9yZWxzLy5yZWxzUEsBAi0AFAAGAAgAAAAhAIVyKoHBAQAAagMAAA4AAAAAAAAAAAAAAAAA LgIAAGRycy9lMm9Eb2MueG1sUEsBAi0AFAAGAAgAAAAhADlWOF7eAAAACwEAAA8AAAAAAAAAAAAA AAAAGwQAAGRycy9kb3ducmV2LnhtbFBLBQYAAAAABAAEAPMAAAAmBQAAAAA= "/>
            </w:pict>
          </mc:Fallback>
        </mc:AlternateContent>
      </w:r>
      <w:r>
        <w:rPr>
          <w:b/>
          <w:sz w:val="16"/>
          <w:szCs w:val="16"/>
        </w:rPr>
        <w:t>DELIVRE PAR NOUS</w:t>
      </w:r>
      <w:r>
        <w:rPr>
          <w:sz w:val="16"/>
          <w:szCs w:val="16"/>
        </w:rPr>
        <w:t xml:space="preserve"> {nomEmetteur} – {gradeEmetteur}</w:t>
      </w:r>
      <w:r>
        <w:rPr>
          <w:i/>
          <w:sz w:val="16"/>
          <w:szCs w:val="16"/>
        </w:rPr>
        <w:t xml:space="preserve"> </w:t>
      </w:r>
    </w:p>
    <w:p w14:paraId="05BAA7A0" w14:textId="77777777" w:rsidR="003369B5" w:rsidRPr="007D368E" w:rsidRDefault="003369B5" w:rsidP="003369B5">
      <w:pPr>
        <w:rPr>
          <w:i/>
          <w:sz w:val="16"/>
          <w:szCs w:val="16"/>
        </w:rPr>
      </w:pPr>
      <w:r>
        <w:rPr>
          <w:i/>
          <w:sz w:val="16"/>
          <w:szCs w:val="16"/>
        </w:rPr>
        <w:t xml:space="preserve">                                                  nom – name                                   grade – rank</w:t>
      </w:r>
    </w:p>
    <w:p w14:paraId="64BD6064" w14:textId="77777777" w:rsidR="003369B5" w:rsidRPr="007D368E" w:rsidRDefault="00F86EAF" w:rsidP="003369B5">
      <w:pPr>
        <w:rPr>
          <w:i/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2C9E348" wp14:editId="1620F576">
                <wp:simplePos x="0" y="0"/>
                <wp:positionH relativeFrom="column">
                  <wp:posOffset>899160</wp:posOffset>
                </wp:positionH>
                <wp:positionV relativeFrom="paragraph">
                  <wp:posOffset>45720</wp:posOffset>
                </wp:positionV>
                <wp:extent cx="2923540" cy="160020"/>
                <wp:effectExtent l="1270" t="0" r="0" b="2540"/>
                <wp:wrapNone/>
                <wp:docPr id="34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3540" cy="160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9672A7" w14:textId="77777777" w:rsidR="00FF5916" w:rsidRPr="00AD5325" w:rsidRDefault="00FF5916" w:rsidP="003369B5">
                            <w:pPr>
                              <w:rPr>
                                <w:rFonts w:ascii="Tahoma" w:hAnsi="Tahoma" w:cs="Tahoma"/>
                                <w:b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</w:rPr>
                              <w:t>Le Directeur Général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C9E348" id="Text Box 29" o:spid="_x0000_s1037" type="#_x0000_t202" style="position:absolute;margin-left:70.8pt;margin-top:3.6pt;width:230.2pt;height:12.6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3hrw5AQIAAOkDAAAOAAAAZHJzL2Uyb0RvYy54bWysU9tu2zAMfR+wfxD0vthxu2I14hRdigwD ugvQ7gNkWbaFyaJGKbGzrx8lJ2nRvRX1g0DxcsRzSK9upsGwvUKvwVZ8ucg5U1ZCo21X8V+P2w+f OPNB2EYYsKriB+X5zfr9u9XoSlVAD6ZRyAjE+nJ0Fe9DcGWWedmrQfgFOGUp2AIOItAVu6xBMRL6 YLIiz6+yEbBxCFJ5T967OcjXCb9tlQw/2tarwEzFqbeQTkxnHc9svRJlh8L1Wh7bEK/oYhDa0qNn qDsRBNuh/g9q0BLBQxsWEoYM2lZLlTgQm2X+gs1DL5xKXEgc784y+beDld/3P5HppuIXl5xZMdCM HtUU2GeYWHEd9RmdLyntwVFimMhPc05cvbsH+dszC5te2E7dIsLYK9FQf8tYmT0rnXF8BKnHb9DQ O2IXIAFNLQ5RPJKDETrN6XCeTexFkrO4Li4+XlJIUmx5ledFGl4mylO1Qx++KBhYNCqONPuELvb3 PsRuRHlKiY95MLrZamPSBbt6Y5DtBe3JNn2JwIs0Y2OyhVg2I0ZPohmZzRzDVE9J0WUSIWpQQ3Mg 4gjz/tH/QkYP+JezkXav4v7PTqDizHy1JF5c1JOBJ6M+GcJKKq144Gw2N2Fe6J1D3fWEPI/Hwi0J 3OrE/amLY7+0T0mS4+7HhX1+T1lPf+j6HwAAAP//AwBQSwMEFAAGAAgAAAAhANy/HurdAAAACAEA AA8AAABkcnMvZG93bnJldi54bWxMj8FOwzAQRO9I/IO1SFwQdWqqUKVxKmjhBoeWqmc3XpKIeB3F TpP+PcuJHkczmnmTryfXijP2ofGkYT5LQCCV3jZUaTh8vT8uQYRoyJrWE2q4YIB1cXuTm8z6kXZ4 3sdKcAmFzGioY+wyKUNZozNh5jsk9r5970xk2VfS9mbkctdKlSSpdKYhXqhNh5say5/94DSk234Y d7R52B7ePsxnV6nj6+Wo9f3d9LICEXGK/2H4w2d0KJjp5AeyQbSsF/OUoxqeFQj200Txt5OGJ7UA WeTy+kDxCwAA//8DAFBLAQItABQABgAIAAAAIQC2gziS/gAAAOEBAAATAAAAAAAAAAAAAAAAAAAA AABbQ29udGVudF9UeXBlc10ueG1sUEsBAi0AFAAGAAgAAAAhADj9If/WAAAAlAEAAAsAAAAAAAAA AAAAAAAALwEAAF9yZWxzLy5yZWxzUEsBAi0AFAAGAAgAAAAhADeGvDkBAgAA6QMAAA4AAAAAAAAA AAAAAAAALgIAAGRycy9lMm9Eb2MueG1sUEsBAi0AFAAGAAgAAAAhANy/HurdAAAACAEAAA8AAAAA AAAAAAAAAAAAWwQAAGRycy9kb3ducmV2LnhtbFBLBQYAAAAABAAEAPMAAABlBQAAAAA= " stroked="f">
                <v:textbox inset="0,0,0,0">
                  <w:txbxContent>
                    <w:p w14:paraId="559672A7" w14:textId="77777777" w:rsidR="00FF5916" w:rsidRPr="00AD5325" w:rsidRDefault="00FF5916" w:rsidP="003369B5">
                      <w:pPr>
                        <w:rPr>
                          <w:rFonts w:ascii="Tahoma" w:hAnsi="Tahoma" w:cs="Tahoma"/>
                          <w:b/>
                        </w:rPr>
                      </w:pPr>
                      <w:r>
                        <w:rPr>
                          <w:rFonts w:ascii="Tahoma" w:hAnsi="Tahoma" w:cs="Tahoma"/>
                          <w:b/>
                        </w:rPr>
                        <w:t>Le Directeur Général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g">
            <w:drawing>
              <wp:anchor distT="0" distB="0" distL="114300" distR="114300" simplePos="0" relativeHeight="251648512" behindDoc="0" locked="0" layoutInCell="1" allowOverlap="1" wp14:anchorId="09755B1B" wp14:editId="7634DDDE">
                <wp:simplePos x="0" y="0"/>
                <wp:positionH relativeFrom="column">
                  <wp:posOffset>4440555</wp:posOffset>
                </wp:positionH>
                <wp:positionV relativeFrom="paragraph">
                  <wp:posOffset>45720</wp:posOffset>
                </wp:positionV>
                <wp:extent cx="955675" cy="523875"/>
                <wp:effectExtent l="8890" t="8890" r="6985" b="10160"/>
                <wp:wrapNone/>
                <wp:docPr id="25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55675" cy="523875"/>
                          <a:chOff x="1058" y="8175"/>
                          <a:chExt cx="1800" cy="1226"/>
                        </a:xfrm>
                      </wpg:grpSpPr>
                      <wps:wsp>
                        <wps:cNvPr id="26" name="Line 13"/>
                        <wps:cNvCnPr>
                          <a:cxnSpLocks noChangeShapeType="1"/>
                        </wps:cNvCnPr>
                        <wps:spPr bwMode="auto">
                          <a:xfrm flipH="1">
                            <a:off x="1058" y="8175"/>
                            <a:ext cx="0" cy="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14"/>
                        <wps:cNvCnPr>
                          <a:cxnSpLocks noChangeShapeType="1"/>
                        </wps:cNvCnPr>
                        <wps:spPr bwMode="auto">
                          <a:xfrm flipV="1">
                            <a:off x="1058" y="8175"/>
                            <a:ext cx="3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2498" y="8175"/>
                            <a:ext cx="3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16"/>
                        <wps:cNvCnPr>
                          <a:cxnSpLocks noChangeShapeType="1"/>
                        </wps:cNvCnPr>
                        <wps:spPr bwMode="auto">
                          <a:xfrm flipH="1">
                            <a:off x="2858" y="8175"/>
                            <a:ext cx="0" cy="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1058" y="9221"/>
                            <a:ext cx="0" cy="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18"/>
                        <wps:cNvCnPr>
                          <a:cxnSpLocks noChangeShapeType="1"/>
                        </wps:cNvCnPr>
                        <wps:spPr bwMode="auto">
                          <a:xfrm flipV="1">
                            <a:off x="1058" y="9401"/>
                            <a:ext cx="29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19"/>
                        <wps:cNvCnPr>
                          <a:cxnSpLocks noChangeShapeType="1"/>
                        </wps:cNvCnPr>
                        <wps:spPr bwMode="auto">
                          <a:xfrm flipV="1">
                            <a:off x="2498" y="9401"/>
                            <a:ext cx="3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20"/>
                        <wps:cNvCnPr>
                          <a:cxnSpLocks noChangeShapeType="1"/>
                        </wps:cNvCnPr>
                        <wps:spPr bwMode="auto">
                          <a:xfrm flipV="1">
                            <a:off x="2858" y="9221"/>
                            <a:ext cx="0" cy="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CD711A" id="Group 12" o:spid="_x0000_s1026" style="position:absolute;margin-left:349.65pt;margin-top:3.6pt;width:75.25pt;height:41.25pt;z-index:251648512" coordorigin="1058,8175" coordsize="1800,1226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K4MH89gIAABESAAAOAAAAZHJzL2Uyb0RvYy54bWzsmMlu2zAQhu8F+g6E7o222JGFyDlk6yFt AiTtnZaoBZVIglQs++07HC2xHAfI3kPtg0Ca5Gj4f5wZSccnq6okS6Z0IXhkuQeORRiPRVLwLLJ+ 3V18Cyyia8oTWgrOImvNtHUy//rluJEh80QuyoQpAka4DhsZWXldy9C2dZyziuoDIRmHwVSoitbQ VZmdKNqA9aq0PceZ2o1QiVQiZlrDv2ftoDVH+2nK4vo6TTWrSRlZ4FuNV4XXhbna82MaZorKvIg7 N+grvKhoweGmg6kzWlNyr4pHpqoiVkKLtD6IRWWLNC1ihnuA3bjO1m4ulbiXuJcsbDI5yATSbun0 arPxz+WNIkUSWd7EIpxWwAhvS1zPiNPILIQ5l0reyhvV7hCaVyL+o2HY3h43/aydTBbND5GAPXpf CxRnlarKmIBtkxUyWA8M2KomMfw5m0ymR+BKDEMTzw+gjYziHECaVa4zgTMFo4H7MHberXYDByib ta7nTc1Km4btbdHVzjWzLzhv+kFS/TZJb3MqGZLSRq5e0mkv6VXBGXH9VlGccspbOeMV7+QkXJzm lGcMjd2tJUjn4haMs2C1XWI6GljslpekZSG/m4UbQu+QrJe7VyvAUBjEoqFUur5koiKmEVklbABN 0uWVrltd+ynmTlxcFGWJpEpOGsMRDpQZ0aIsEjOIHZUtTktFltTEI/46SKNpcO55gsZyRpPzrl3T omzb4GfJ8fS1WrQ8FyJZ3yjjW0f3szAfjTEffhLm38/H7E870HvMz8i7T0QzpJ02QbbRjIlpFJo0 fOdo3ohh73C2nfb6GN7DfUlRfQLubAwXa8fHwt2Zqr3gUXXrMe9T9dsx+yDiZgwffXyq3ojhoQ7P PA8rOw33cLsn/Rc9we6OYd8dww0+Hi7G8JN1eHbobGH2Zt2j7b4Ov7oO+94Y8+wfYR4q8mPM+4r8 DqnaH2H2MGI+oSJvR/NQkf+7pI1vzPDdAV+iu28k5sPGZh9fth6+5Mz/AgAA//8DAFBLAwQUAAYA CAAAACEAsQssZ+AAAAAIAQAADwAAAGRycy9kb3ducmV2LnhtbEyPQU/CQBCF7yb+h82YeJNtQYHW bgkh6omYCCaE29Ad2obubtNd2vLvHU96m5f38uZ72Wo0jeip87WzCuJJBIJs4XRtSwXf+/enJQgf 0GpsnCUFN/Kwyu/vMky1G+wX9btQCi6xPkUFVQhtKqUvKjLoJ64ly97ZdQYDy66UusOBy00jp1E0 lwZryx8qbGlTUXHZXY2CjwGH9Sx+67eX8+Z23L98HrYxKfX4MK5fQQQaw18YfvEZHXJmOrmr1V40 CuZJMuOogsUUBPvL54SnnPhIFiDzTP4fkP8AAAD//wMAUEsBAi0AFAAGAAgAAAAhALaDOJL+AAAA 4QEAABMAAAAAAAAAAAAAAAAAAAAAAFtDb250ZW50X1R5cGVzXS54bWxQSwECLQAUAAYACAAAACEA OP0h/9YAAACUAQAACwAAAAAAAAAAAAAAAAAvAQAAX3JlbHMvLnJlbHNQSwECLQAUAAYACAAAACEA iuDB/PYCAAAREgAADgAAAAAAAAAAAAAAAAAuAgAAZHJzL2Uyb0RvYy54bWxQSwECLQAUAAYACAAA ACEAsQssZ+AAAAAIAQAADwAAAAAAAAAAAAAAAABQBQAAZHJzL2Rvd25yZXYueG1sUEsFBgAAAAAE AAQA8wAAAF0GAAAAAA== ">
                <v:line id="Line 13" o:spid="_x0000_s1027" style="position:absolute;flip:x;visibility:visible;mso-wrap-style:square" from="1058,8175" to="1058,8355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ZitUxxQAAANsAAAAPAAAAZHJzL2Rvd25yZXYueG1sRI9BawIx FITvhf6H8Aq9FM1WiuhqFBEKPXiplhVvz81zs+zmZU1S3f57Iwg9DjPzDTNf9rYVF/KhdqzgfZiB IC6drrlS8LP7HExAhIissXVMCv4owHLx/DTHXLsrf9NlGyuRIBxyVGBi7HIpQ2nIYhi6jjh5J+ct xiR9JbXHa4LbVo6ybCwt1pwWDHa0NlQ221+rQE42b2e/On40RbPfT01RFt1ho9TrS7+agYjUx//w o/2lFYzGcP+SfoBc3AAAAP//AwBQSwECLQAUAAYACAAAACEA2+H2y+4AAACFAQAAEwAAAAAAAAAA AAAAAAAAAAAAW0NvbnRlbnRfVHlwZXNdLnhtbFBLAQItABQABgAIAAAAIQBa9CxbvwAAABUBAAAL AAAAAAAAAAAAAAAAAB8BAABfcmVscy8ucmVsc1BLAQItABQABgAIAAAAIQDZitUxxQAAANsAAAAP AAAAAAAAAAAAAAAAAAcCAABkcnMvZG93bnJldi54bWxQSwUGAAAAAAMAAwC3AAAA+QIAAAAA "/>
                <v:line id="Line 14" o:spid="_x0000_s1028" style="position:absolute;flip:y;visibility:visible;mso-wrap-style:square" from="1058,8175" to="1418,8175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2xnCqxgAAANsAAAAPAAAAZHJzL2Rvd25yZXYueG1sRI9PawIx FMTvgt8hvEIvpWaV0tqtUUQoePDiH1Z6e928bpbdvKxJ1O23N4WCx2FmfsPMFr1txYV8qB0rGI8y EMSl0zVXCg77z+cpiBCRNbaOScEvBVjMh4MZ5tpdeUuXXaxEgnDIUYGJsculDKUhi2HkOuLk/Thv MSbpK6k9XhPctnKSZa/SYs1pwWBHK0NlsztbBXK6eTr55fdLUzTH47spyqL72ij1+NAvP0BE6uM9 /N9eawWTN/j7kn6AnN8AAAD//wMAUEsBAi0AFAAGAAgAAAAhANvh9svuAAAAhQEAABMAAAAAAAAA AAAAAAAAAAAAAFtDb250ZW50X1R5cGVzXS54bWxQSwECLQAUAAYACAAAACEAWvQsW78AAAAVAQAA CwAAAAAAAAAAAAAAAAAfAQAAX3JlbHMvLnJlbHNQSwECLQAUAAYACAAAACEAtsZwqsYAAADbAAAA DwAAAAAAAAAAAAAAAAAHAgAAZHJzL2Rvd25yZXYueG1sUEsFBgAAAAADAAMAtwAAAPoCAAAAAA== "/>
                <v:line id="Line 15" o:spid="_x0000_s1029" style="position:absolute;visibility:visible;mso-wrap-style:square" from="2498,8175" to="2858,8175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LO80zwgAAANsAAAAPAAAAZHJzL2Rvd25yZXYueG1sRE/LasJA FN0X+g/DLbirExVCiY4iloK6KPUBurxmrkk0cyfMjEn6951FweXhvGeL3tSiJecrywpGwwQEcW51 xYWC4+Hr/QOED8gaa8uk4Jc8LOavLzPMtO14R+0+FCKGsM9QQRlCk0np85IM+qFtiCN3tc5giNAV UjvsYrip5ThJUmmw4thQYkOrkvL7/mEUfE9+0na52a770ya95J+7y/nWOaUGb/1yCiJQH57if/da KxjHsfFL/AFy/gcAAP//AwBQSwECLQAUAAYACAAAACEA2+H2y+4AAACFAQAAEwAAAAAAAAAAAAAA AAAAAAAAW0NvbnRlbnRfVHlwZXNdLnhtbFBLAQItABQABgAIAAAAIQBa9CxbvwAAABUBAAALAAAA AAAAAAAAAAAAAB8BAABfcmVscy8ucmVsc1BLAQItABQABgAIAAAAIQCLO80zwgAAANsAAAAPAAAA AAAAAAAAAAAAAAcCAABkcnMvZG93bnJldi54bWxQSwUGAAAAAAMAAwC3AAAA9gIAAAAA "/>
                <v:line id="Line 16" o:spid="_x0000_s1030" style="position:absolute;flip:x;visibility:visible;mso-wrap-style:square" from="2858,8175" to="2858,8355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oFUFDxQAAANsAAAAPAAAAZHJzL2Rvd25yZXYueG1sRI9BawIx FITvhf6H8AQvpWYrIroaRQqCBy/VstLbc/PcLLt52SZRt//eFAo9DjPzDbNc97YVN/KhdqzgbZSB IC6drrlS8Hncvs5AhIissXVMCn4owHr1/LTEXLs7f9DtECuRIBxyVGBi7HIpQ2nIYhi5jjh5F+ct xiR9JbXHe4LbVo6zbCot1pwWDHb0bqhsDlerQM72L99+c540RXM6zU1RFt3XXqnhoN8sQETq43/4 r73TCsZz+P2SfoBcPQAAAP//AwBQSwECLQAUAAYACAAAACEA2+H2y+4AAACFAQAAEwAAAAAAAAAA AAAAAAAAAAAAW0NvbnRlbnRfVHlwZXNdLnhtbFBLAQItABQABgAIAAAAIQBa9CxbvwAAABUBAAAL AAAAAAAAAAAAAAAAAB8BAABfcmVscy8ucmVsc1BLAQItABQABgAIAAAAIQCoFUFDxQAAANsAAAAP AAAAAAAAAAAAAAAAAAcCAABkcnMvZG93bnJldi54bWxQSwUGAAAAAAMAAwC3AAAA+QIAAAAA "/>
                <v:line id="Line 17" o:spid="_x0000_s1031" style="position:absolute;visibility:visible;mso-wrap-style:square" from="1058,9221" to="1058,9401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wlFfowgAAANsAAAAPAAAAZHJzL2Rvd25yZXYueG1sRE/LasJA FN0X+g/DLXRXJ1YIEh1FLAXtQuoDdHnNXJNo5k6YmSbx7zsLweXhvKfz3tSiJecrywqGgwQEcW51 xYWCw/77YwzCB2SNtWVScCcP89nryxQzbTveUrsLhYgh7DNUUIbQZFL6vCSDfmAb4shdrDMYInSF 1A67GG5q+ZkkqTRYcWwosaFlSflt92cUbEa/abtY/6z64zo951/b8+naOaXe3/rFBESgPjzFD/dK KxjF9fFL/AFy9g8AAP//AwBQSwECLQAUAAYACAAAACEA2+H2y+4AAACFAQAAEwAAAAAAAAAAAAAA AAAAAAAAW0NvbnRlbnRfVHlwZXNdLnhtbFBLAQItABQABgAIAAAAIQBa9CxbvwAAABUBAAALAAAA AAAAAAAAAAAAAB8BAABfcmVscy8ucmVsc1BLAQItABQABgAIAAAAIQDwlFfowgAAANsAAAAPAAAA AAAAAAAAAAAAAAcCAABkcnMvZG93bnJldi54bWxQSwUGAAAAAAMAAwC3AAAA9gIAAAAA "/>
                <v:line id="Line 18" o:spid="_x0000_s1032" style="position:absolute;flip:y;visibility:visible;mso-wrap-style:square" from="1058,9401" to="1353,9401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TutuYxQAAANsAAAAPAAAAZHJzL2Rvd25yZXYueG1sRI9BawIx FITvgv8hvEIvpWZtS9HVKCIIPXjRlhVvz83rZtnNy5qkuv33plDwOMzMN8x82dtWXMiH2rGC8SgD QVw6XXOl4Otz8zwBESKyxtYxKfilAMvFcDDHXLsr7+iyj5VIEA45KjAxdrmUoTRkMYxcR5y8b+ct xiR9JbXHa4LbVr5k2bu0WHNaMNjR2lDZ7H+sAjnZPp396vTWFM3hMDVFWXTHrVKPD/1qBiJSH+/h //aHVvA6hr8v6QfIxQ0AAP//AwBQSwECLQAUAAYACAAAACEA2+H2y+4AAACFAQAAEwAAAAAAAAAA AAAAAAAAAAAAW0NvbnRlbnRfVHlwZXNdLnhtbFBLAQItABQABgAIAAAAIQBa9CxbvwAAABUBAAAL AAAAAAAAAAAAAAAAAB8BAABfcmVscy8ucmVsc1BLAQItABQABgAIAAAAIQDTutuYxQAAANsAAAAP AAAAAAAAAAAAAAAAAAcCAABkcnMvZG93bnJldi54bWxQSwUGAAAAAAMAAwC3AAAA+QIAAAAA "/>
                <v:line id="Line 19" o:spid="_x0000_s1033" style="position:absolute;flip:y;visibility:visible;mso-wrap-style:square" from="2498,9401" to="2858,9401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jaEXvxgAAANsAAAAPAAAAZHJzL2Rvd25yZXYueG1sRI9PawIx FMTvgt8hvEIvpWa1pditUUQoePDiH1Z6e928bpbdvKxJ1O23N4WCx2FmfsPMFr1txYV8qB0rGI8y EMSl0zVXCg77z+cpiBCRNbaOScEvBVjMh4MZ5tpdeUuXXaxEgnDIUYGJsculDKUhi2HkOuLk/Thv MSbpK6k9XhPctnKSZW/SYs1pwWBHK0NlsztbBXK6eTr55fdrUzTH47spyqL72ij1+NAvP0BE6uM9 /N9eawUvE/j7kn6AnN8AAAD//wMAUEsBAi0AFAAGAAgAAAAhANvh9svuAAAAhQEAABMAAAAAAAAA AAAAAAAAAAAAAFtDb250ZW50X1R5cGVzXS54bWxQSwECLQAUAAYACAAAACEAWvQsW78AAAAVAQAA CwAAAAAAAAAAAAAAAAAfAQAAX3JlbHMvLnJlbHNQSwECLQAUAAYACAAAACEAI2hF78YAAADbAAAA DwAAAAAAAAAAAAAAAAAHAgAAZHJzL2Rvd25yZXYueG1sUEsFBgAAAAADAAMAtwAAAPoCAAAAAA== "/>
                <v:line id="Line 20" o:spid="_x0000_s1034" style="position:absolute;flip:y;visibility:visible;mso-wrap-style:square" from="2858,9221" to="2858,9401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MJOB0xQAAANsAAAAPAAAAZHJzL2Rvd25yZXYueG1sRI9BawIx FITvgv8hvEIvUrNWKboaRQqFHrzUlhVvz83rZtnNyzZJdfvvG0HwOMzMN8xq09tWnMmH2rGCyTgD QVw6XXOl4Ovz7WkOIkRkja1jUvBHATbr4WCFuXYX/qDzPlYiQTjkqMDE2OVShtKQxTB2HXHyvp23 GJP0ldQeLwluW/mcZS/SYs1pwWBHr4bKZv9rFcj5bvTjt6dZUzSHw8IUZdEdd0o9PvTbJYhIfbyH b+13rWA6heuX9APk+h8AAP//AwBQSwECLQAUAAYACAAAACEA2+H2y+4AAACFAQAAEwAAAAAAAAAA AAAAAAAAAAAAW0NvbnRlbnRfVHlwZXNdLnhtbFBLAQItABQABgAIAAAAIQBa9CxbvwAAABUBAAAL AAAAAAAAAAAAAAAAAB8BAABfcmVscy8ucmVsc1BLAQItABQABgAIAAAAIQBMJOB0xQAAANsAAAAP AAAAAAAAAAAAAAAAAAcCAABkcnMvZG93bnJldi54bWxQSwUGAAAAAAMAAwC3AAAA+QIAAAAA "/>
              </v:group>
            </w:pict>
          </mc:Fallback>
        </mc:AlternateContent>
      </w:r>
    </w:p>
    <w:p w14:paraId="5027D02B" w14:textId="77777777" w:rsidR="003369B5" w:rsidRPr="00ED156C" w:rsidRDefault="003369B5" w:rsidP="003369B5">
      <w:pPr>
        <w:rPr>
          <w:sz w:val="16"/>
          <w:szCs w:val="16"/>
          <w:lang w:val="en-GB"/>
        </w:rPr>
      </w:pPr>
      <w:r>
        <w:rPr>
          <w:sz w:val="16"/>
          <w:szCs w:val="16"/>
          <w:lang w:val="en-GB"/>
        </w:rPr>
        <w:t>Fonction– function {fonctionEmetteur}</w:t>
      </w:r>
    </w:p>
    <w:p w14:paraId="2269D46B" w14:textId="77777777" w:rsidR="003369B5" w:rsidRPr="00ED156C" w:rsidRDefault="00F86EAF" w:rsidP="003369B5">
      <w:pPr>
        <w:rPr>
          <w:sz w:val="16"/>
          <w:szCs w:val="16"/>
          <w:lang w:val="en-GB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5307D4A" wp14:editId="1043729A">
                <wp:simplePos x="0" y="0"/>
                <wp:positionH relativeFrom="column">
                  <wp:posOffset>359410</wp:posOffset>
                </wp:positionH>
                <wp:positionV relativeFrom="paragraph">
                  <wp:posOffset>41275</wp:posOffset>
                </wp:positionV>
                <wp:extent cx="763905" cy="160020"/>
                <wp:effectExtent l="4445" t="0" r="3175" b="1905"/>
                <wp:wrapNone/>
                <wp:docPr id="24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3905" cy="160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FEC84D" w14:textId="77777777" w:rsidR="00FF5916" w:rsidRPr="00AD5325" w:rsidRDefault="00FF5916" w:rsidP="003369B5">
                            <w:pPr>
                              <w:rPr>
                                <w:rFonts w:ascii="Tahoma" w:hAnsi="Tahoma" w:cs="Tahoma"/>
                                <w:b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</w:rPr>
                              <w:t>Yaoundé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307D4A" id="Text Box 28" o:spid="_x0000_s1038" type="#_x0000_t202" style="position:absolute;margin-left:28.3pt;margin-top:3.25pt;width:60.15pt;height:12.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6w6WAQIAAOgDAAAOAAAAZHJzL2Uyb0RvYy54bWysU9uO0zAQfUfiHyy/06QByhI1XS1dFSEt F2mXD3AcJ7FwPGbsNlm+nrHTlNXyhsiDNbZnjs85M9leT4NhJ4Veg634epVzpqyERtuu4t8fDq+u OPNB2EYYsKrij8rz693LF9vRlaqAHkyjkBGI9eXoKt6H4Mos87JXg/ArcMrSZQs4iEBb7LIGxUjo g8mKPN9kI2DjEKTynk5v50u+S/htq2T42rZeBWYqTtxCWjGtdVyz3VaUHQrXa3mmIf6BxSC0pUcv ULciCHZE/RfUoCWChzasJAwZtK2WKmkgNev8mZr7XjiVtJA53l1s8v8PVn45fUOmm4oXbzizYqAe PagpsA8wseIq+jM6X1LavaPEMNE59Tlp9e4O5A/PLOx7YTt1gwhjr0RD/NaxMntSOuP4CFKPn6Gh d8QxQAKaWhyieWQHI3Tq0+OlN5GLpMN3m9fv87ecSbpab/K8SL3LRLkUO/Tho4KBxaDiSK1P4OJ0 50MkI8olJb7lwejmoI1JG+zqvUF2EjQmh/Ql/s/SjI3JFmLZjBhPksoobJYYpnpKhq6Lxb0amkfS jTCPH/0uFPSAvzgbafQq7n8eBSrOzCdL3sU5XQJcgnoJhJVUWvHA2RzuwzzPR4e66wl57o6FG/K3 1Ul7bMTM4syXxilZch79OK9P9ynrzw+6+w0AAP//AwBQSwMEFAAGAAgAAAAhAMA8V3ncAAAABwEA AA8AAABkcnMvZG93bnJldi54bWxMjsFOwzAQRO9I/IO1SFwQdVrUFEKcClp6g0NL1fM2XpKIeB3Z TpP+Pe6pHEczevPy5WhacSLnG8sKppMEBHFpdcOVgv335vEZhA/IGlvLpOBMHpbF7U2OmbYDb+m0 C5WIEPYZKqhD6DIpfVmTQT+xHXHsfqwzGGJ0ldQOhwg3rZwlSSoNNhwfauxoVVP5u+uNgnTt+mHL q4f1/uMTv7pqdng/H5S6vxvfXkEEGsN1DBf9qA5FdDranrUXrYJ5msZlZM1BXOpF+gLiqOBpugBZ 5PK/f/EHAAD//wMAUEsBAi0AFAAGAAgAAAAhALaDOJL+AAAA4QEAABMAAAAAAAAAAAAAAAAAAAAA AFtDb250ZW50X1R5cGVzXS54bWxQSwECLQAUAAYACAAAACEAOP0h/9YAAACUAQAACwAAAAAAAAAA AAAAAAAvAQAAX3JlbHMvLnJlbHNQSwECLQAUAAYACAAAACEA3usOlgECAADoAwAADgAAAAAAAAAA AAAAAAAuAgAAZHJzL2Uyb0RvYy54bWxQSwECLQAUAAYACAAAACEAwDxXedwAAAAHAQAADwAAAAAA AAAAAAAAAABbBAAAZHJzL2Rvd25yZXYueG1sUEsFBgAAAAAEAAQA8wAAAGQFAAAAAA== " stroked="f">
                <v:textbox inset="0,0,0,0">
                  <w:txbxContent>
                    <w:p w14:paraId="6AFEC84D" w14:textId="77777777" w:rsidR="00FF5916" w:rsidRPr="00AD5325" w:rsidRDefault="00FF5916" w:rsidP="003369B5">
                      <w:pPr>
                        <w:rPr>
                          <w:rFonts w:ascii="Tahoma" w:hAnsi="Tahoma" w:cs="Tahoma"/>
                          <w:b/>
                        </w:rPr>
                      </w:pPr>
                      <w:r>
                        <w:rPr>
                          <w:rFonts w:ascii="Tahoma" w:hAnsi="Tahoma" w:cs="Tahoma"/>
                          <w:b/>
                        </w:rPr>
                        <w:t>Yaoundé</w:t>
                      </w:r>
                    </w:p>
                  </w:txbxContent>
                </v:textbox>
              </v:shape>
            </w:pict>
          </mc:Fallback>
        </mc:AlternateContent>
      </w:r>
    </w:p>
    <w:p w14:paraId="5106DBB2" w14:textId="77777777" w:rsidR="00E310A4" w:rsidRPr="00F93034" w:rsidRDefault="003369B5">
      <w:pPr>
        <w:rPr>
          <w:sz w:val="16"/>
          <w:szCs w:val="16"/>
          <w:lang w:val="en-GB"/>
        </w:rPr>
      </w:pPr>
      <w:r>
        <w:rPr>
          <w:b/>
          <w:sz w:val="16"/>
          <w:szCs w:val="16"/>
          <w:lang w:val="en-GB"/>
        </w:rPr>
        <w:t xml:space="preserve">A </w:t>
      </w:r>
      <w:r>
        <w:rPr>
          <w:sz w:val="16"/>
          <w:szCs w:val="16"/>
          <w:lang w:val="en-GB"/>
        </w:rPr>
        <w:t xml:space="preserve">(At) {lieuEmission}, </w:t>
      </w:r>
      <w:r>
        <w:rPr>
          <w:b/>
          <w:sz w:val="16"/>
          <w:szCs w:val="16"/>
          <w:lang w:val="en-GB"/>
        </w:rPr>
        <w:t xml:space="preserve">le </w:t>
      </w:r>
      <w:r>
        <w:rPr>
          <w:sz w:val="16"/>
          <w:szCs w:val="16"/>
          <w:lang w:val="en-GB"/>
        </w:rPr>
        <w:t>(on the) {dateEmission}</w:t>
      </w:r>
    </w:p>
    <w:p w14:paraId="0F2718CE" w14:textId="77777777" w:rsidR="003369B5" w:rsidRPr="006D0E2F" w:rsidRDefault="003369B5">
      <w:pPr>
        <w:rPr>
          <w:rFonts w:ascii="Tahoma" w:hAnsi="Tahoma" w:cs="Tahoma"/>
          <w:sz w:val="22"/>
          <w:szCs w:val="22"/>
        </w:rPr>
      </w:pPr>
    </w:p>
    <w:tbl>
      <w:tblPr>
        <w:tblW w:w="10632" w:type="dxa"/>
        <w:tblInd w:w="-17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4A0" w:firstRow="1" w:lastRow="0" w:firstColumn="1" w:lastColumn="0" w:noHBand="0" w:noVBand="1"/>
      </w:tblPr>
      <w:tblGrid>
        <w:gridCol w:w="5529"/>
        <w:gridCol w:w="5103"/>
      </w:tblGrid>
      <w:tr w:rsidR="002D0A13" w:rsidRPr="006D0E2F" w14:paraId="7620F966" w14:textId="77777777" w:rsidTr="00D07C2D">
        <w:trPr>
          <w:trHeight w:val="2549"/>
        </w:trPr>
        <w:tc>
          <w:tcPr>
            <w:tcW w:w="5529" w:type="dxa"/>
          </w:tcPr>
          <w:p w14:paraId="69EF41D8" w14:textId="77777777" w:rsidR="007561CB" w:rsidRDefault="00D5129C" w:rsidP="0032395D">
            <w:pPr>
              <w:jc w:val="center"/>
              <w:rPr>
                <w:rFonts w:ascii="Tahoma" w:hAnsi="Tahoma" w:cs="Tahoma"/>
                <w:b/>
                <w:sz w:val="22"/>
                <w:szCs w:val="22"/>
                <w:u w:val="single"/>
              </w:rPr>
            </w:pPr>
            <w:r>
              <w:rPr>
                <w:rFonts w:ascii="Tahoma" w:hAnsi="Tahoma" w:cs="Tahoma"/>
                <w:b/>
                <w:sz w:val="22"/>
                <w:szCs w:val="22"/>
                <w:u w:val="single"/>
              </w:rPr>
              <w:t>SIGNATURE</w:t>
            </w:r>
          </w:p>
          <w:p w14:paraId="1ABDDF5A" w14:textId="77777777" w:rsidR="002D0A13" w:rsidRPr="006D0E2F" w:rsidRDefault="00530651" w:rsidP="005D4B9D">
            <w:pPr>
              <w:jc w:val="center"/>
              <w:rPr>
                <w:rFonts w:ascii="Tahoma" w:hAnsi="Tahoma" w:cs="Tahoma"/>
                <w:b/>
                <w:sz w:val="22"/>
                <w:szCs w:val="22"/>
                <w:u w:val="single"/>
              </w:rPr>
            </w:pPr>
            <w:r>
              <w:rPr>
                <w:rFonts w:ascii="Tahoma" w:hAnsi="Tahoma" w:cs="Tahoma"/>
                <w:b/>
                <w:sz w:val="22"/>
                <w:szCs w:val="22"/>
                <w:u w:val="single"/>
              </w:rPr>
              <w:t>DIRECTEUR DES RESSOURCES HUMAINES</w:t>
            </w:r>
          </w:p>
          <w:p w14:paraId="012E380C" w14:textId="77777777" w:rsidR="002D0A13" w:rsidRPr="006D0E2F" w:rsidRDefault="002D0A13" w:rsidP="002D0A13">
            <w:pPr>
              <w:rPr>
                <w:rFonts w:ascii="Tahoma" w:hAnsi="Tahoma" w:cs="Tahoma"/>
                <w:sz w:val="22"/>
                <w:szCs w:val="22"/>
              </w:rPr>
            </w:pPr>
          </w:p>
          <w:p w14:paraId="6528C840" w14:textId="77777777" w:rsidR="002D0A13" w:rsidRPr="006D0E2F" w:rsidRDefault="002D0A13" w:rsidP="002D0A13">
            <w:pPr>
              <w:rPr>
                <w:rFonts w:ascii="Tahoma" w:hAnsi="Tahoma" w:cs="Tahoma"/>
                <w:sz w:val="22"/>
                <w:szCs w:val="22"/>
              </w:rPr>
            </w:pPr>
          </w:p>
          <w:p w14:paraId="68971950" w14:textId="77777777" w:rsidR="00E310A4" w:rsidRDefault="00E310A4" w:rsidP="002D0A13">
            <w:pPr>
              <w:rPr>
                <w:rFonts w:ascii="Tahoma" w:hAnsi="Tahoma" w:cs="Tahoma"/>
                <w:sz w:val="22"/>
                <w:szCs w:val="22"/>
              </w:rPr>
            </w:pPr>
          </w:p>
          <w:p w14:paraId="07B3041B" w14:textId="77777777" w:rsidR="002D0A13" w:rsidRDefault="002D0A13" w:rsidP="002D0A13">
            <w:pPr>
              <w:rPr>
                <w:rFonts w:ascii="Tahoma" w:hAnsi="Tahoma" w:cs="Tahoma"/>
                <w:sz w:val="22"/>
                <w:szCs w:val="22"/>
              </w:rPr>
            </w:pPr>
          </w:p>
          <w:p w14:paraId="79B144D0" w14:textId="77777777" w:rsidR="00993D19" w:rsidRDefault="00993D19" w:rsidP="002D0A13">
            <w:pPr>
              <w:rPr>
                <w:rFonts w:ascii="Tahoma" w:hAnsi="Tahoma" w:cs="Tahoma"/>
                <w:sz w:val="22"/>
                <w:szCs w:val="22"/>
              </w:rPr>
            </w:pPr>
          </w:p>
          <w:p w14:paraId="20A9EAEE" w14:textId="77777777" w:rsidR="00993D19" w:rsidRDefault="00993D19" w:rsidP="002D0A13">
            <w:pPr>
              <w:rPr>
                <w:rFonts w:ascii="Tahoma" w:hAnsi="Tahoma" w:cs="Tahoma"/>
                <w:sz w:val="22"/>
                <w:szCs w:val="22"/>
              </w:rPr>
            </w:pPr>
          </w:p>
          <w:p w14:paraId="31A6809B" w14:textId="77777777" w:rsidR="00922D1A" w:rsidRPr="006D0E2F" w:rsidRDefault="00922D1A" w:rsidP="002D0A13">
            <w:pPr>
              <w:rPr>
                <w:rFonts w:ascii="Tahoma" w:hAnsi="Tahoma" w:cs="Tahoma"/>
                <w:sz w:val="22"/>
                <w:szCs w:val="22"/>
              </w:rPr>
            </w:pPr>
          </w:p>
          <w:p w14:paraId="5BA09379" w14:textId="77777777" w:rsidR="002D0A13" w:rsidRPr="006D0E2F" w:rsidRDefault="002D0A13" w:rsidP="002D0A13">
            <w:pPr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 xml:space="preserve"> </w:t>
            </w:r>
          </w:p>
        </w:tc>
        <w:tc>
          <w:tcPr>
            <w:tcW w:w="5103" w:type="dxa"/>
          </w:tcPr>
          <w:p w14:paraId="3A4668A4" w14:textId="77777777" w:rsidR="00E443D9" w:rsidRDefault="00E443D9" w:rsidP="00E443D9">
            <w:pPr>
              <w:jc w:val="center"/>
              <w:rPr>
                <w:rFonts w:ascii="Tahoma" w:hAnsi="Tahoma" w:cs="Tahoma"/>
                <w:b/>
                <w:sz w:val="22"/>
                <w:szCs w:val="22"/>
                <w:u w:val="single"/>
              </w:rPr>
            </w:pPr>
            <w:r>
              <w:rPr>
                <w:rFonts w:ascii="Tahoma" w:hAnsi="Tahoma" w:cs="Tahoma"/>
                <w:b/>
                <w:sz w:val="22"/>
                <w:szCs w:val="22"/>
                <w:u w:val="single"/>
              </w:rPr>
              <w:t xml:space="preserve">SIGNATURE </w:t>
            </w:r>
          </w:p>
          <w:p w14:paraId="3A2933B2" w14:textId="77777777" w:rsidR="00E443D9" w:rsidRPr="006D0E2F" w:rsidRDefault="001C19AE" w:rsidP="00E443D9">
            <w:pPr>
              <w:jc w:val="center"/>
              <w:rPr>
                <w:rFonts w:ascii="Tahoma" w:hAnsi="Tahoma" w:cs="Tahoma"/>
                <w:b/>
                <w:sz w:val="22"/>
                <w:szCs w:val="22"/>
                <w:u w:val="single"/>
              </w:rPr>
            </w:pPr>
            <w:r>
              <w:rPr>
                <w:rFonts w:ascii="Tahoma" w:hAnsi="Tahoma" w:cs="Tahoma"/>
                <w:b/>
                <w:sz w:val="22"/>
                <w:szCs w:val="22"/>
                <w:u w:val="single"/>
              </w:rPr>
              <w:t>DIRECTEUR GENERAL</w:t>
            </w:r>
          </w:p>
          <w:p w14:paraId="59B0FE84" w14:textId="77777777" w:rsidR="002D0A13" w:rsidRPr="006D0E2F" w:rsidRDefault="002D0A13" w:rsidP="00E443D9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</w:tr>
    </w:tbl>
    <w:p w14:paraId="6A0CAA06" w14:textId="77777777" w:rsidR="00D83FB1" w:rsidRDefault="00D83FB1" w:rsidP="00F143B6"/>
    <w:p w14:paraId="02E39EA5" w14:textId="77777777" w:rsidR="00E310A4" w:rsidRDefault="00E310A4" w:rsidP="00F143B6"/>
    <w:p w14:paraId="7149DA15" w14:textId="77777777" w:rsidR="00255198" w:rsidRDefault="00255198" w:rsidP="00F143B6"/>
    <w:tbl>
      <w:tblPr>
        <w:tblpPr w:leftFromText="141" w:rightFromText="141" w:vertAnchor="text" w:horzAnchor="margin" w:tblpX="-329" w:tblpY="-90"/>
        <w:tblW w:w="10823" w:type="dxa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60"/>
        <w:gridCol w:w="900"/>
        <w:gridCol w:w="180"/>
        <w:gridCol w:w="1068"/>
        <w:gridCol w:w="248"/>
        <w:gridCol w:w="550"/>
        <w:gridCol w:w="1194"/>
        <w:gridCol w:w="1620"/>
        <w:gridCol w:w="682"/>
        <w:gridCol w:w="2221"/>
      </w:tblGrid>
      <w:tr w:rsidR="00255198" w:rsidRPr="00AD67D2" w14:paraId="597E1AFA" w14:textId="77777777" w:rsidTr="00306BD7">
        <w:trPr>
          <w:trHeight w:val="2179"/>
        </w:trPr>
        <w:tc>
          <w:tcPr>
            <w:tcW w:w="3240" w:type="dxa"/>
            <w:gridSpan w:val="3"/>
            <w:tcBorders>
              <w:top w:val="thinThickSmallGap" w:sz="24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39405609" w14:textId="77777777" w:rsidR="00255198" w:rsidRPr="007E2C7F" w:rsidRDefault="00255198" w:rsidP="00306BD7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74317228" w14:textId="77777777" w:rsidR="00255198" w:rsidRPr="00ED156C" w:rsidRDefault="00255198" w:rsidP="00306BD7">
            <w:pPr>
              <w:jc w:val="center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 xml:space="preserve">REPUBLIQUE DU </w:t>
            </w:r>
            <w:smartTag w:uri="urn:schemas-microsoft-com:office:smarttags" w:element="place">
              <w:smartTag w:uri="urn:schemas-microsoft-com:office:smarttags" w:element="country-region">
                <w:r>
                  <w:rPr>
                    <w:sz w:val="16"/>
                    <w:szCs w:val="16"/>
                    <w:lang w:val="en-GB"/>
                  </w:rPr>
                  <w:t>CAMEROUN</w:t>
                </w:r>
              </w:smartTag>
            </w:smartTag>
          </w:p>
          <w:p w14:paraId="27F54F09" w14:textId="77777777" w:rsidR="00255198" w:rsidRPr="00ED156C" w:rsidRDefault="00255198" w:rsidP="00306BD7">
            <w:pPr>
              <w:jc w:val="center"/>
              <w:rPr>
                <w:i/>
                <w:sz w:val="16"/>
                <w:szCs w:val="16"/>
                <w:lang w:val="en-GB"/>
              </w:rPr>
            </w:pPr>
            <w:smartTag w:uri="urn:schemas-microsoft-com:office:smarttags" w:element="place">
              <w:smartTag w:uri="urn:schemas-microsoft-com:office:smarttags" w:element="PlaceType">
                <w:r>
                  <w:rPr>
                    <w:i/>
                    <w:sz w:val="16"/>
                    <w:szCs w:val="16"/>
                    <w:lang w:val="en-GB"/>
                  </w:rPr>
                  <w:t>REPUBLIC</w:t>
                </w:r>
              </w:smartTag>
              <w:r>
                <w:rPr>
                  <w:i/>
                  <w:sz w:val="16"/>
                  <w:szCs w:val="16"/>
                  <w:lang w:val="en-GB"/>
                </w:rPr>
                <w:t xml:space="preserve">  OF </w:t>
              </w:r>
              <w:smartTag w:uri="urn:schemas-microsoft-com:office:smarttags" w:element="PlaceName">
                <w:r>
                  <w:rPr>
                    <w:i/>
                    <w:sz w:val="16"/>
                    <w:szCs w:val="16"/>
                    <w:lang w:val="en-GB"/>
                  </w:rPr>
                  <w:t>CAMEROON</w:t>
                </w:r>
              </w:smartTag>
            </w:smartTag>
          </w:p>
          <w:p w14:paraId="08E5D255" w14:textId="77777777" w:rsidR="00255198" w:rsidRPr="00ED156C" w:rsidRDefault="00255198" w:rsidP="00306BD7">
            <w:pPr>
              <w:jc w:val="center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 xml:space="preserve">Paix – Travail – Patrie</w:t>
            </w:r>
          </w:p>
          <w:p w14:paraId="73C2B3FC" w14:textId="77777777" w:rsidR="00255198" w:rsidRPr="00ED156C" w:rsidRDefault="00255198" w:rsidP="00306BD7">
            <w:pPr>
              <w:jc w:val="center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Peace – Work – Fatherland</w:t>
            </w:r>
          </w:p>
          <w:p w14:paraId="0F7FB1BA" w14:textId="77777777" w:rsidR="00255198" w:rsidRPr="00ED156C" w:rsidRDefault="00F86EAF" w:rsidP="00306BD7">
            <w:pPr>
              <w:jc w:val="center"/>
              <w:rPr>
                <w:sz w:val="16"/>
                <w:szCs w:val="16"/>
                <w:lang w:val="en-GB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069034F2" wp14:editId="654BE7D3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17780</wp:posOffset>
                      </wp:positionV>
                      <wp:extent cx="2057400" cy="19050"/>
                      <wp:effectExtent l="5080" t="8255" r="13970" b="10795"/>
                      <wp:wrapNone/>
                      <wp:docPr id="23" name="Line 5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057400" cy="1905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CCCE9B6" id="Line 588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4pt,1.4pt" to="156.6pt,2.9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7hMYEzgEAAHoDAAAOAAAAZHJzL2Uyb0RvYy54bWysU02P0zAQvSPxHyzfadJAoRs13UOX5VKg 0i7cXX8kFrbHst0m/feM3dJd2NuKHCyPZ97zvDfO6nayhhxliBpcR+ezmhLpOAjt+o7+eLx/t6Qk JuYEM+BkR08y0tv12zer0beygQGMkIEgiYvt6Ds6pOTbqop8kJbFGXjpMKkgWJYwDH0lAhuR3Zqq qeuP1QhB+ABcxoind+ckXRd+pSRP35WKMhHTUewtlTWUdZ/Xar1ibR+YHzS/tMFe0YVl2uGlV6o7 lhg5BP2CymoeIIJKMw62AqU0l0UDqpnX/6h5GJiXRQuaE/3Vpvj/aPm34y4QLTravKfEMYsz2mon yWK5zOaMPrZYs3G7kOXxyT34LfBfkTjYDMz1sjT5ePIInGdE9RckB9HjFfvxKwisYYcExalJBUuU 0f5nBmZydINMZTSn62jklAjHw6ZefPpQ4wQ55uY39aKMrmJtpslgH2L6IsGSvOmoQQ2FlB23MeW2 nkpyuYN7bUyZvnFk7OjNolkUQASjRU7mshj6/cYEcmT5/ZSvaMTM87IABycK2SCZ+HzZJ6bNeY+X G3exJrtx9nUP4rQLfyzDAZcuL48xv6DncUE//TLr3wAAAP//AwBQSwMEFAAGAAgAAAAhAIV+IfDc AAAABwEAAA8AAABkcnMvZG93bnJldi54bWxMzsFKw0AQBuC74DssI3hrd5Og1DSTUkS9CII1et5k t0kwOxuy2zS+vePJnobhH/75it3iBjHbKfSeEJK1AmGp8aanFqH6eF5tQISoyejBk0X4sQF25fVV oXPjz/Ru50NsBZdQyDVCF+OYSxmazjod1n60xNnRT05HXqdWmkmfudwNMlXqXjrdE3/o9GgfO9t8 H04OYf/1+pS9zbXzg3loq0/jKvWSIt7eLPstiGiX+H8Mf3ymQ8mm2p/IBDEgrBLF9IiQ8uA8S7IU RI1wtwFZFvLSX/4CAAD//wMAUEsBAi0AFAAGAAgAAAAhALaDOJL+AAAA4QEAABMAAAAAAAAAAAAA AAAAAAAAAFtDb250ZW50X1R5cGVzXS54bWxQSwECLQAUAAYACAAAACEAOP0h/9YAAACUAQAACwAA AAAAAAAAAAAAAAAvAQAAX3JlbHMvLnJlbHNQSwECLQAUAAYACAAAACEAe4TGBM4BAAB6AwAADgAA AAAAAAAAAAAAAAAuAgAAZHJzL2Uyb0RvYy54bWxQSwECLQAUAAYACAAAACEAhX4h8NwAAAAHAQAA DwAAAAAAAAAAAAAAAAAoBAAAZHJzL2Rvd25yZXYueG1sUEsFBgAAAAAEAAQA8wAAADEFAAAAAA== "/>
                  </w:pict>
                </mc:Fallback>
              </mc:AlternateContent>
            </w:r>
          </w:p>
          <w:p w14:paraId="30D1E4B1" w14:textId="77777777" w:rsidR="00255198" w:rsidRPr="00ED156C" w:rsidRDefault="00255198" w:rsidP="00306BD7">
            <w:pPr>
              <w:jc w:val="center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IMPUTATION BUDGETAIRE</w:t>
            </w:r>
          </w:p>
          <w:p w14:paraId="7F3F3602" w14:textId="77777777" w:rsidR="00255198" w:rsidRPr="00ED156C" w:rsidRDefault="00255198" w:rsidP="00306BD7">
            <w:pPr>
              <w:jc w:val="center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Budgetary charge</w:t>
            </w:r>
          </w:p>
          <w:p w14:paraId="3707F785" w14:textId="77777777" w:rsidR="00255198" w:rsidRPr="00ED156C" w:rsidRDefault="00255198" w:rsidP="00306BD7">
            <w:pPr>
              <w:jc w:val="center"/>
              <w:rPr>
                <w:sz w:val="16"/>
                <w:szCs w:val="16"/>
                <w:lang w:val="en-GB"/>
              </w:rPr>
            </w:pPr>
          </w:p>
          <w:p w14:paraId="47AF687B" w14:textId="77777777" w:rsidR="00255198" w:rsidRPr="00ED156C" w:rsidRDefault="00255198" w:rsidP="00306BD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 xml:space="preserve">Chap. {chapitre} Art. {article} </w:t>
            </w:r>
            <w:r>
              <w:rPr>
                <w:sz w:val="16"/>
                <w:szCs w:val="16"/>
              </w:rPr>
              <w:t xml:space="preserve">Parag. {paragraphe} </w:t>
            </w:r>
          </w:p>
          <w:p w14:paraId="2F48153F" w14:textId="77777777" w:rsidR="00255198" w:rsidRPr="00ED156C" w:rsidRDefault="00255198" w:rsidP="00306BD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Exercice {exercice}  20{exerciceAnnee}</w:t>
            </w:r>
          </w:p>
        </w:tc>
        <w:tc>
          <w:tcPr>
            <w:tcW w:w="4680" w:type="dxa"/>
            <w:gridSpan w:val="5"/>
            <w:tcBorders>
              <w:top w:val="thinThickSmallGap" w:sz="24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7B63CE33" w14:textId="77777777" w:rsidR="00255198" w:rsidRPr="00ED156C" w:rsidRDefault="00255198" w:rsidP="00306BD7">
            <w:pPr>
              <w:jc w:val="center"/>
              <w:rPr>
                <w:b/>
                <w:sz w:val="28"/>
                <w:szCs w:val="28"/>
              </w:rPr>
            </w:pPr>
          </w:p>
          <w:p w14:paraId="3EEA8332" w14:textId="77777777" w:rsidR="00255198" w:rsidRPr="00ED156C" w:rsidRDefault="003B75A1" w:rsidP="00306BD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FEUILLE   DE   DEPLACEMENT</w:t>
            </w:r>
          </w:p>
          <w:p w14:paraId="45B7FAFE" w14:textId="77777777" w:rsidR="00255198" w:rsidRPr="00ED156C" w:rsidRDefault="00255198" w:rsidP="00306BD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TRAVELLING   WARRANT</w:t>
            </w:r>
          </w:p>
          <w:p w14:paraId="3E24B658" w14:textId="77777777" w:rsidR="00255198" w:rsidRPr="00ED156C" w:rsidRDefault="00255198" w:rsidP="00306BD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======o======</w:t>
            </w:r>
          </w:p>
          <w:p w14:paraId="2174202B" w14:textId="77777777" w:rsidR="00255198" w:rsidRPr="00ED156C" w:rsidRDefault="00255198" w:rsidP="00306BD7">
            <w:pPr>
              <w:rPr>
                <w:sz w:val="18"/>
                <w:szCs w:val="18"/>
              </w:rPr>
            </w:pPr>
          </w:p>
          <w:p w14:paraId="7F02CF0F" w14:textId="77777777" w:rsidR="00255198" w:rsidRPr="00ED156C" w:rsidRDefault="00255198" w:rsidP="00306BD7">
            <w:pPr>
              <w:rPr>
                <w:sz w:val="18"/>
                <w:szCs w:val="18"/>
              </w:rPr>
            </w:pPr>
          </w:p>
          <w:p w14:paraId="29CE708E" w14:textId="77777777" w:rsidR="00255198" w:rsidRPr="00ED156C" w:rsidRDefault="00F86EAF" w:rsidP="00306BD7">
            <w:pPr>
              <w:rPr>
                <w:sz w:val="16"/>
                <w:szCs w:val="16"/>
                <w:lang w:val="en-GB"/>
              </w:rPr>
            </w:pPr>
            <w:r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2C098789" wp14:editId="04A14C3E">
                      <wp:simplePos x="0" y="0"/>
                      <wp:positionH relativeFrom="column">
                        <wp:posOffset>2139950</wp:posOffset>
                      </wp:positionH>
                      <wp:positionV relativeFrom="paragraph">
                        <wp:posOffset>31750</wp:posOffset>
                      </wp:positionV>
                      <wp:extent cx="0" cy="114300"/>
                      <wp:effectExtent l="13335" t="10160" r="5715" b="8890"/>
                      <wp:wrapNone/>
                      <wp:docPr id="22" name="Line 5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143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C53D9C6" id="Line 594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5pt,2.5pt" to="168.5pt,11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4MmEbwgEAAGsDAAAOAAAAZHJzL2Uyb0RvYy54bWysU02P0zAQvSPxHyzfaT7YIjZquocuy6VA pV1+wNR2EgvHY9luk/57xu4HC9wQOVi2Z+bNe2+c1cM8GnZUPmi0La8WJWfKCpTa9i3//vL07iNn IYKVYNCqlp9U4A/rt29Wk2tUjQMaqTwjEBuaybV8iNE1RRHEoEYIC3TKUrBDP0Kko+8L6WEi9NEU dVl+KCb00nkUKgS6fTwH+Trjd50S8VvXBRWZaTlxi3n1ed2ntVivoOk9uEGLCw34BxYjaEtNb1CP EIEdvP4LatTCY8AuLgSOBXadFiprIDVV+Yea5wGcylrInOBuNoX/Byu+HneeadnyuubMwkgz2mqr 2PL+LpkzudBQzsbufJInZvvstih+BGZxM4DtVSb5cnJUWKWK4reSdAiOWuynLygpBw4Rs1Nz58cE SR6wOQ/kdBuImiMT50tBt1V1977MsyqgudY5H+JnhSNLm5YbIp1x4bgNMfGA5pqS2lh80sbkcRvL ppbfL+tlLghotEzBlBZ8v98Yz46QHkz+siiKvE7zeLAygw0K5KfLPoI25z01N/biRZJ/NnKP8rTz V49oopnl5fWlJ/P6nKt//SPrnwAAAP//AwBQSwMEFAAGAAgAAAAhAPsJvYrcAAAACAEAAA8AAABk cnMvZG93bnJldi54bWxMj81OwzAQhO9IvIO1SFwqapOIH4U4FQJy40IBcd3GSxIRr9PYbQNPzyIO cFqNZjT7Tbma/aD2NMU+sIXzpQFF3ATXc2vh5bk+uwYVE7LDITBZ+KQIq+r4qMTChQM/0X6dWiUl HAu00KU0FlrHpiOPcRlGYvHew+QxiZxa7SY8SLkfdGbMpfbYs3zocKS7jpqP9c5biPUrbeuvRbMw b3kbKNvePz6gtacn8+0NqERz+gvDD76gQyVMm7BjF9VgIc+vZEuycCFH/F+9sZDlBnRV6v8Dqm8A AAD//wMAUEsBAi0AFAAGAAgAAAAhALaDOJL+AAAA4QEAABMAAAAAAAAAAAAAAAAAAAAAAFtDb250 ZW50X1R5cGVzXS54bWxQSwECLQAUAAYACAAAACEAOP0h/9YAAACUAQAACwAAAAAAAAAAAAAAAAAv AQAAX3JlbHMvLnJlbHNQSwECLQAUAAYACAAAACEAuDJhG8IBAABrAwAADgAAAAAAAAAAAAAAAAAu AgAAZHJzL2Uyb0RvYy54bWxQSwECLQAUAAYACAAAACEA+wm9itwAAAAIAQAADwAAAAAAAAAAAAAA AAAcBAAAZHJzL2Rvd25yZXYueG1sUEsFBgAAAAAEAAQA8wAAACUFAAAAAA== "/>
                  </w:pict>
                </mc:Fallback>
              </mc:AlternateContent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3AF6A637" wp14:editId="23534E98">
                      <wp:simplePos x="0" y="0"/>
                      <wp:positionH relativeFrom="column">
                        <wp:posOffset>2254250</wp:posOffset>
                      </wp:positionH>
                      <wp:positionV relativeFrom="paragraph">
                        <wp:posOffset>31750</wp:posOffset>
                      </wp:positionV>
                      <wp:extent cx="0" cy="114300"/>
                      <wp:effectExtent l="13335" t="10160" r="5715" b="8890"/>
                      <wp:wrapNone/>
                      <wp:docPr id="21" name="Line 5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143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0B6EFFF" id="Line 593" o:spid="_x0000_s1026" style="position:absolute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7.5pt,2.5pt" to="177.5pt,11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RT7sfwgEAAGsDAAAOAAAAZHJzL2Uyb0RvYy54bWysU02P2yAQvVfqf0DcG9vZpupacfaQ7faS tpF2+wMmgG1UYBCQOPn3HchHt+2tqg8ImJk3773By4ejNeygQtToOt7Mas6UEyi1Gzr+/eXp3UfO YgInwaBTHT+pyB9Wb98sJ9+qOY5opAqMQFxsJ9/xMSXfVlUUo7IQZ+iVo2CPwUKiYxgqGWAidGuq eV1/qCYM0gcUKka6fTwH+arg970S6VvfR5WY6ThxS2UNZd3ltVotoR0C+FGLCw34BxYWtKOmN6hH SMD2Qf8FZbUIGLFPM4G2wr7XQhUNpKap/1DzPIJXRQuZE/3Npvj/YMXXwzYwLTs+bzhzYGlGG+0U W9zfZXMmH1vKWbttyPLE0T37DYofkTlcj+AGVUi+nDwVNrmi+q0kH6KnFrvpC0rKgX3C4tSxDzZD kgfsWAZyug1EHRMT50tBt03z/q4us6qgvdb5ENNnhZblTccNkS64cNjElHlAe03JbRw+aWPKuI1j U8fvF/NFKYhotMzBnBbDsFubwA6QH0z5iiiKvE4LuHeygI0K5KfLPoE25z01N+7iRZZ/NnKH8rQN V49oooXl5fXlJ/P6XKp//SOrnwAAAP//AwBQSwMEFAAGAAgAAAAhALaucTPbAAAACAEAAA8AAABk cnMvZG93bnJldi54bWxMj0FLw0AQhe+C/2EZwUtpd02olJhJETU3L7aK12kyJsHsbJrdttFf7xYP ehoe7/Hme/l6sr068ug7Jwg3CwOKpXJ1Jw3C67acr0D5QFJT74QRvtjDuri8yCmr3Ule+LgJjYol 4jNCaEMYMq191bIlv3ADS/Q+3GgpRDk2uh7pFMttrxNjbrWlTuKHlgZ+aLn63Bwsgi/feF9+z6qZ eU8bx8n+8fmJEK+vpvs7UIGn8BeGM35EhyIy7dxBaq96hHS5jFsCwvlE/1fvEJLUgC5y/X9A8QMA AP//AwBQSwECLQAUAAYACAAAACEAtoM4kv4AAADhAQAAEwAAAAAAAAAAAAAAAAAAAAAAW0NvbnRl bnRfVHlwZXNdLnhtbFBLAQItABQABgAIAAAAIQA4/SH/1gAAAJQBAAALAAAAAAAAAAAAAAAAAC8B AABfcmVscy8ucmVsc1BLAQItABQABgAIAAAAIQBRT7sfwgEAAGsDAAAOAAAAAAAAAAAAAAAAAC4C AABkcnMvZTJvRG9jLnhtbFBLAQItABQABgAIAAAAIQC2rnEz2wAAAAgBAAAPAAAAAAAAAAAAAAAA ABwEAABkcnMvZG93bnJldi54bWxQSwUGAAAAAAQABADzAAAAJAUAAAAA "/>
                  </w:pict>
                </mc:Fallback>
              </mc:AlternateContent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4DFAE30D" wp14:editId="2CE54EA7">
                      <wp:simplePos x="0" y="0"/>
                      <wp:positionH relativeFrom="column">
                        <wp:posOffset>2139950</wp:posOffset>
                      </wp:positionH>
                      <wp:positionV relativeFrom="paragraph">
                        <wp:posOffset>31750</wp:posOffset>
                      </wp:positionV>
                      <wp:extent cx="114300" cy="0"/>
                      <wp:effectExtent l="13335" t="10160" r="5715" b="8890"/>
                      <wp:wrapNone/>
                      <wp:docPr id="20" name="Line 5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43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960227F" id="Line 592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5pt,2.5pt" to="177.5pt,2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rlRUcwQEAAGsDAAAOAAAAZHJzL2Uyb0RvYy54bWysU02P0zAQvSPxHyzfaT6giI2a7qHLcilQ aZcfMLWdxMLxWLbbpP+esfuxC9wQOVi2Z+bNe2+c1f08GnZUPmi0La8WJWfKCpTa9i3/8fz47hNn IYKVYNCqlp9U4Pfrt29Wk2tUjQMaqTwjEBuaybV8iNE1RRHEoEYIC3TKUrBDP0Kko+8L6WEi9NEU dVl+LCb00nkUKgS6fTgH+Trjd50S8XvXBRWZaTlxi3n1ed2ntVivoOk9uEGLCw34BxYjaEtNb1AP EIEdvP4LatTCY8AuLgSOBXadFiprIDVV+YeapwGcylrInOBuNoX/Byu+HXeeadnymuyxMNKMttoq tryrkzmTCw3lbOzOJ3litk9ui+JnYBY3A9heZZLPJ0eFVaoofitJh+CoxX76ipJy4BAxOzV3fkyQ 5AGb80BOt4GoOTJBl1X14X1JvMQ1VEBzrXM+xC8KR5Y2LTdEOuPCcRti4gHNNSW1sfiojcnjNpZN Lb9b1stcENBomYIpLfh+vzGeHSE9mPxlURR5nebxYGUGGxTIz5d9BG3Oe2pu7MWLJP9s5B7laeev HtFEM8vL60tP5vU5V7/8I+tfAAAA//8DAFBLAwQUAAYACAAAACEAOvrDqtsAAAAHAQAADwAAAGRy cy9kb3ducmV2LnhtbEyPQU/DMAyF75P4D5GRuEwsZdUAlaYTAnrjwgBx9RqvrdY4XZNthV+Px4Wd 7KdnPX8vX46uUwcaQuvZwM0sAUVcedtybeDjvby+BxUissXOMxn4pgDL4mKSY2b9kd/osIq1khAO GRpoYuwzrUPVkMMw8z2xeBs/OIwih1rbAY8S7jo9T5Jb7bBl+dBgT08NVdvV3hkI5Sftyp9pNU2+ 0trTfPf8+oLGXF2Ojw+gIo3x/xhO+IIOhTCt/Z5tUJ2BNL2TLtHAQob46eK0rP+0LnJ9zl/8AgAA //8DAFBLAQItABQABgAIAAAAIQC2gziS/gAAAOEBAAATAAAAAAAAAAAAAAAAAAAAAABbQ29udGVu dF9UeXBlc10ueG1sUEsBAi0AFAAGAAgAAAAhADj9If/WAAAAlAEAAAsAAAAAAAAAAAAAAAAALwEA AF9yZWxzLy5yZWxzUEsBAi0AFAAGAAgAAAAhACuVFRzBAQAAawMAAA4AAAAAAAAAAAAAAAAALgIA AGRycy9lMm9Eb2MueG1sUEsBAi0AFAAGAAgAAAAhADr6w6rbAAAABwEAAA8AAAAAAAAAAAAAAAAA GwQAAGRycy9kb3ducmV2LnhtbFBLBQYAAAAABAAEAPMAAAAjBQAAAAA= "/>
                  </w:pict>
                </mc:Fallback>
              </mc:AlternateContent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740729D7" wp14:editId="51DD20C1">
                      <wp:simplePos x="0" y="0"/>
                      <wp:positionH relativeFrom="column">
                        <wp:posOffset>1225550</wp:posOffset>
                      </wp:positionH>
                      <wp:positionV relativeFrom="paragraph">
                        <wp:posOffset>31750</wp:posOffset>
                      </wp:positionV>
                      <wp:extent cx="0" cy="114300"/>
                      <wp:effectExtent l="13335" t="10160" r="5715" b="8890"/>
                      <wp:wrapNone/>
                      <wp:docPr id="19" name="Line 5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143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BFACC51" id="Line 591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6.5pt,2.5pt" to="96.5pt,11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3e0O0wQEAAGsDAAAOAAAAZHJzL2Uyb0RvYy54bWysU02P2yAQvVfqf0DcG9tpUzVWnD1ku72k baTd/oAJYBstZhCQ2Pn3HcjHdttbtT4gZnjzmHkPr+6mwbCj8kGjbXg1KzlTVqDUtmv4r6eHD184 CxGsBINWNfykAr9bv3+3Gl2t5tijkcozIrGhHl3D+xhdXRRB9GqAMEOnLB226AeIFPqukB5GYh9M MS/Lz8WIXjqPQoVA2fvzIV9n/rZVIv5s26AiMw2n3mJefV73aS3WK6g7D67X4tIG/EcXA2hLl96o 7iECO3j9D9WghceAbZwJHApsWy1UnoGmqcq/pnnswak8C4kT3E2m8Ha04sdx55mW5N2SMwsDebTV VrHFskrijC7UhNnYnU/jick+ui2K58AsbnqwncpNPp0cFeaK4lVJCoKjK/bjd5SEgUPErNTU+iFR kgZsyoacboaoKTJxTgrKVtWnj2X2qoD6Wud8iN8UDixtGm6o6cwLx22I1DlBr5B0jcUHbUy221g2 Nny5mC9yQUCjZTpMsOC7/cZ4doT0YPKXZCCyVzCPByszWa9Afr3sI2hz3hPeWCq7jn8Wco/ytPOJ LuXJ0Ux8eX3pyfwZZ9TLP7L+DQAA//8DAFBLAwQUAAYACAAAACEApZ3wS9sAAAAIAQAADwAAAGRy cy9kb3ducmV2LnhtbEyPQU/DMAyF70j7D5GRuEwspRMTlKbTBPTGhQ3E1WtMW9E4XZNthV+Ptwuc rOdnPX8vX46uUwcaQuvZwM0sAUVcedtybeBtU17fgQoR2WLnmQx8U4BlMbnIMbP+yK90WMdaSQiH DA00MfaZ1qFqyGGY+Z5YvE8/OIwih1rbAY8S7jqdJslCO2xZPjTY02ND1dd67wyE8p125c+0miYf 89pTunt6eUZjri7H1QOoSGP8O4YTvqBDIUxbv2cbVCf6fi5dooFbGSf/rLcGUtnrItf/CxS/AAAA //8DAFBLAQItABQABgAIAAAAIQC2gziS/gAAAOEBAAATAAAAAAAAAAAAAAAAAAAAAABbQ29udGVu dF9UeXBlc10ueG1sUEsBAi0AFAAGAAgAAAAhADj9If/WAAAAlAEAAAsAAAAAAAAAAAAAAAAALwEA AF9yZWxzLy5yZWxzUEsBAi0AFAAGAAgAAAAhALd7Q7TBAQAAawMAAA4AAAAAAAAAAAAAAAAALgIA AGRycy9lMm9Eb2MueG1sUEsBAi0AFAAGAAgAAAAhAKWd8EvbAAAACAEAAA8AAAAAAAAAAAAAAAAA GwQAAGRycy9kb3ducmV2LnhtbFBLBQYAAAAABAAEAPMAAAAjBQAAAAA= "/>
                  </w:pict>
                </mc:Fallback>
              </mc:AlternateContent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2B3E6B80" wp14:editId="14AEC9BF">
                      <wp:simplePos x="0" y="0"/>
                      <wp:positionH relativeFrom="column">
                        <wp:posOffset>1111250</wp:posOffset>
                      </wp:positionH>
                      <wp:positionV relativeFrom="paragraph">
                        <wp:posOffset>31750</wp:posOffset>
                      </wp:positionV>
                      <wp:extent cx="0" cy="114300"/>
                      <wp:effectExtent l="13335" t="10160" r="5715" b="8890"/>
                      <wp:wrapNone/>
                      <wp:docPr id="18" name="Line 5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143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0D606B3" id="Line 590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7.5pt,2.5pt" to="87.5pt,11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IO6PzwgEAAGsDAAAOAAAAZHJzL2Uyb0RvYy54bWysU02P0zAQvSPxHyzfaZJCERs13UOX5VKg 0i4/YGo7iYXtsWy3af89Y/djF7ghcrA8npk3b95MlvdHa9hBhajRdbyZ1ZwpJ1BqN3T8x/Pju0+c xQROgkGnOn5Skd+v3r5ZTr5VcxzRSBUYgbjYTr7jY0q+raooRmUhztArR84eg4VEZhgqGWAidGuq eV1/rCYM0gcUKkZ6fTg7+arg970S6XvfR5WY6ThxS+UM5dzls1otoR0C+FGLCw34BxYWtKOiN6gH SMD2Qf8FZbUIGLFPM4G2wr7XQpUeqJum/qObpxG8Kr2QONHfZIr/D1Z8O2wD05JmR5NyYGlGG+0U W9wVcSYfW4pZu23I7Ymje/IbFD8jc7gewQ2qkHw+eUpsspzVbynZiJ5K7KavKCkG9gmLUsc+2AxJ GrBjGcjpNhB1TEycHwW9Ns2H93WhU0F7zfMhpi8KLcuXjhsiXXDhsIkp84D2GpLLOHzUxpRxG8em jt8t5ouSENFomZ05LIZhtzaBHSAvTPlKU+R5HRZw72QBGxXIz5d7Am3Odypu3EWL3H7ex9juUJ62 4aoRTbSwvGxfXpnXdsl++UdWvwAAAP//AwBQSwMEFAAGAAgAAAAhABG7ce7bAAAACAEAAA8AAABk cnMvZG93bnJldi54bWxMj81OwzAQhO9IvIO1SFyq1iYVLQpxKgTkxoX+iOs2XpKIeJ3Gbht4epxe 4LT6NKPZmWw12FacqPeNYw13MwWCuHSm4UrDdlNMH0D4gGywdUwavsnDKr++yjA17szvdFqHSsQQ 9ilqqEPoUil9WZNFP3MdcdQ+XW8xROwraXo8x3DbykSphbTYcPxQY0fPNZVf66PV4IsdHYqfSTlR H/PKUXJ4eXtFrW9vhqdHEIGG8GeGsX6sDnnstHdHNl60kZf3cUvQMJ5Rv/BeQzJXIPNM/h+Q/wIA AP//AwBQSwECLQAUAAYACAAAACEAtoM4kv4AAADhAQAAEwAAAAAAAAAAAAAAAAAAAAAAW0NvbnRl bnRfVHlwZXNdLnhtbFBLAQItABQABgAIAAAAIQA4/SH/1gAAAJQBAAALAAAAAAAAAAAAAAAAAC8B AABfcmVscy8ucmVsc1BLAQItABQABgAIAAAAIQDIO6PzwgEAAGsDAAAOAAAAAAAAAAAAAAAAAC4C AABkcnMvZTJvRG9jLnhtbFBLAQItABQABgAIAAAAIQARu3Hu2wAAAAgBAAAPAAAAAAAAAAAAAAAA ABwEAABkcnMvZG93bnJldi54bWxQSwUGAAAAAAQABADzAAAAJAUAAAAA "/>
                  </w:pict>
                </mc:Fallback>
              </mc:AlternateContent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107E595D" wp14:editId="5A37085F">
                      <wp:simplePos x="0" y="0"/>
                      <wp:positionH relativeFrom="column">
                        <wp:posOffset>1111250</wp:posOffset>
                      </wp:positionH>
                      <wp:positionV relativeFrom="paragraph">
                        <wp:posOffset>31750</wp:posOffset>
                      </wp:positionV>
                      <wp:extent cx="114300" cy="0"/>
                      <wp:effectExtent l="13335" t="10160" r="5715" b="8890"/>
                      <wp:wrapNone/>
                      <wp:docPr id="17" name="Line 5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43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51A0824" id="Line 589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7.5pt,2.5pt" to="96.5pt,2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TCqbIwgEAAGsDAAAOAAAAZHJzL2Uyb0RvYy54bWysU01z2yAQvXem/4HhXkty6zbRWM7BaXpx W88k+QFrQBJTxDKALfnfd8EfSZtbpzowwO6+fe8tWt5Ng2EH5YNG2/BqVnKmrECpbdfw56eHDzec hQhWgkGrGn5Ugd+t3r9bjq5Wc+zRSOUZgdhQj67hfYyuLoogejVAmKFTloIt+gEiHX1XSA8joQ+m mJfl52JEL51HoUKg2/tTkK8yftsqEX+2bVCRmYYTt5hXn9ddWovVEurOg+u1ONOAf2AxgLbU9Ap1 DxHY3us3UIMWHgO2cSZwKLBttVBZA6mpyr/UPPbgVNZC5gR3tSn8P1jx47D1TEua3RfOLAw0o422 ii1ubpM5ows15azt1id5YrKPboPiV2AW1z3YTmWST0dHhVWqKP4oSYfgqMVu/I6ScmAfMTs1tX5I kOQBm/JAjteBqCkyQZdV9eljSWMTl1AB9aXO+RC/KRxY2jTcEOmMC4dNiIkH1JeU1MbigzYmj9tY Njb8djFf5IKARssUTGnBd7u18ewA6cHkL4uiyOs0j3srM1ivQH497yNoc9pTc2PPXiT5JyN3KI9b f/GIJppZnl9fejKvz7n65R9Z/QYAAP//AwBQSwMEFAAGAAgAAAAhAI5TN2HaAAAABwEAAA8AAABk cnMvZG93bnJldi54bWxMj81Ow0AMhO9IvMPKSFwquqEVP02zqRCQGxcKiKubdZOoWW+a3baBp8fh Aid7NNb4m2w1uFYdqQ+NZwPX0wQUceltw5WB97fi6h5UiMgWW89k4IsCrPLzswxT60/8Ssd1rJSE cEjRQB1jl2odypochqnviMXb+t5hFNlX2vZ4knDX6lmS3GqHDcuHGjt6rKncrQ/OQCg+aF98T8pJ 8jmvPM32Ty/PaMzlxfCwBBVpiH/HMOILOuTCtPEHtkG1ou9upEs0MI7RX8xl2fxqnWf6P3/+AwAA //8DAFBLAQItABQABgAIAAAAIQC2gziS/gAAAOEBAAATAAAAAAAAAAAAAAAAAAAAAABbQ29udGVu dF9UeXBlc10ueG1sUEsBAi0AFAAGAAgAAAAhADj9If/WAAAAlAEAAAsAAAAAAAAAAAAAAAAALwEA AF9yZWxzLy5yZWxzUEsBAi0AFAAGAAgAAAAhAFMKpsjCAQAAawMAAA4AAAAAAAAAAAAAAAAALgIA AGRycy9lMm9Eb2MueG1sUEsBAi0AFAAGAAgAAAAhAI5TN2HaAAAABwEAAA8AAAAAAAAAAAAAAAAA HAQAAGRycy9kb3ducmV2LnhtbFBLBQYAAAAABAAEAPMAAAAjBQAAAAA= "/>
                  </w:pict>
                </mc:Fallback>
              </mc:AlternateContent>
            </w:r>
            <w:r>
              <w:rPr>
                <w:sz w:val="16"/>
                <w:szCs w:val="16"/>
                <w:lang w:val="en-US"/>
              </w:rPr>
              <w:t xml:space="preserve">DEPLACEMENT  (1)               TEMPORAIRE               </w:t>
            </w:r>
            <w:r>
              <w:rPr>
                <w:sz w:val="16"/>
                <w:szCs w:val="16"/>
                <w:lang w:val="en-GB"/>
              </w:rPr>
              <w:t>DEFINITIF</w:t>
            </w:r>
          </w:p>
          <w:p w14:paraId="6FC0C609" w14:textId="77777777" w:rsidR="00255198" w:rsidRPr="00ED156C" w:rsidRDefault="00255198" w:rsidP="00306BD7">
            <w:pPr>
              <w:rPr>
                <w:i/>
                <w:sz w:val="16"/>
                <w:szCs w:val="16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 xml:space="preserve"> </w:t>
            </w:r>
            <w:r>
              <w:rPr>
                <w:i/>
                <w:sz w:val="16"/>
                <w:szCs w:val="16"/>
                <w:lang w:val="en-GB"/>
              </w:rPr>
              <w:t>Type of Movement :                  Touring                            Transfer</w:t>
            </w:r>
          </w:p>
        </w:tc>
        <w:tc>
          <w:tcPr>
            <w:tcW w:w="2903" w:type="dxa"/>
            <w:gridSpan w:val="2"/>
            <w:tcBorders>
              <w:top w:val="thinThickSmallGap" w:sz="24" w:space="0" w:color="auto"/>
              <w:left w:val="thinThickSmallGap" w:sz="12" w:space="0" w:color="auto"/>
              <w:bottom w:val="thinThickSmallGap" w:sz="12" w:space="0" w:color="auto"/>
            </w:tcBorders>
          </w:tcPr>
          <w:p w14:paraId="517A27ED" w14:textId="77777777" w:rsidR="00255198" w:rsidRPr="00ED156C" w:rsidRDefault="00F86EAF" w:rsidP="00306BD7">
            <w:pPr>
              <w:jc w:val="center"/>
              <w:rPr>
                <w:sz w:val="18"/>
                <w:szCs w:val="18"/>
                <w:lang w:val="en-GB"/>
              </w:rPr>
            </w:pPr>
            <w:r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65920" behindDoc="1" locked="0" layoutInCell="1" allowOverlap="1" wp14:anchorId="0C48F836" wp14:editId="6666DEF8">
                  <wp:simplePos x="0" y="0"/>
                  <wp:positionH relativeFrom="column">
                    <wp:posOffset>404495</wp:posOffset>
                  </wp:positionH>
                  <wp:positionV relativeFrom="paragraph">
                    <wp:posOffset>60960</wp:posOffset>
                  </wp:positionV>
                  <wp:extent cx="802640" cy="905510"/>
                  <wp:effectExtent l="0" t="0" r="0" b="0"/>
                  <wp:wrapNone/>
                  <wp:docPr id="595" name="Image 5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8730" b="357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2640" cy="905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65A9539" w14:textId="77777777" w:rsidR="00255198" w:rsidRPr="00E310A4" w:rsidRDefault="00255198" w:rsidP="00306BD7">
            <w:pPr>
              <w:jc w:val="center"/>
              <w:rPr>
                <w:lang w:val="en-US"/>
              </w:rPr>
            </w:pPr>
          </w:p>
          <w:p w14:paraId="6C1B9BA6" w14:textId="77777777" w:rsidR="00255198" w:rsidRPr="00E310A4" w:rsidRDefault="00255198" w:rsidP="00306BD7">
            <w:pPr>
              <w:jc w:val="center"/>
              <w:rPr>
                <w:lang w:val="en-US"/>
              </w:rPr>
            </w:pPr>
          </w:p>
          <w:p w14:paraId="7A2F1760" w14:textId="77777777" w:rsidR="00255198" w:rsidRPr="00E310A4" w:rsidRDefault="00255198" w:rsidP="00306BD7">
            <w:pPr>
              <w:jc w:val="center"/>
              <w:rPr>
                <w:lang w:val="en-US"/>
              </w:rPr>
            </w:pPr>
          </w:p>
          <w:p w14:paraId="7BA0C99D" w14:textId="77777777" w:rsidR="00255198" w:rsidRPr="00E310A4" w:rsidRDefault="00255198" w:rsidP="00306BD7">
            <w:pPr>
              <w:jc w:val="center"/>
              <w:rPr>
                <w:lang w:val="en-US"/>
              </w:rPr>
            </w:pPr>
          </w:p>
          <w:p w14:paraId="62638318" w14:textId="77777777" w:rsidR="00255198" w:rsidRPr="00E310A4" w:rsidRDefault="00255198" w:rsidP="00306BD7">
            <w:pPr>
              <w:jc w:val="center"/>
              <w:rPr>
                <w:lang w:val="en-US"/>
              </w:rPr>
            </w:pPr>
          </w:p>
          <w:p w14:paraId="1EA921B0" w14:textId="77777777" w:rsidR="00255198" w:rsidRPr="00AD67D2" w:rsidRDefault="00255198" w:rsidP="00306BD7">
            <w:pPr>
              <w:jc w:val="center"/>
              <w:rPr>
                <w:b/>
                <w:sz w:val="20"/>
                <w:szCs w:val="20"/>
                <w:lang w:val="en-GB"/>
              </w:rPr>
            </w:pPr>
            <w:r>
              <w:rPr>
                <w:b/>
                <w:sz w:val="20"/>
                <w:szCs w:val="20"/>
              </w:rPr>
              <w:t>ELECTRICITY DEVELOPMENT CORPORATION</w:t>
            </w:r>
          </w:p>
        </w:tc>
      </w:tr>
      <w:tr w:rsidR="00255198" w:rsidRPr="00ED156C" w14:paraId="0A311896" w14:textId="77777777" w:rsidTr="00306BD7">
        <w:tc>
          <w:tcPr>
            <w:tcW w:w="4556" w:type="dxa"/>
            <w:gridSpan w:val="5"/>
            <w:tcBorders>
              <w:top w:val="thinThickSmallGap" w:sz="12" w:space="0" w:color="auto"/>
            </w:tcBorders>
          </w:tcPr>
          <w:p w14:paraId="55DDD1F2" w14:textId="77777777" w:rsidR="00255198" w:rsidRPr="00ED156C" w:rsidRDefault="00255198" w:rsidP="00306BD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 I S A S</w:t>
            </w:r>
          </w:p>
        </w:tc>
        <w:tc>
          <w:tcPr>
            <w:tcW w:w="4046" w:type="dxa"/>
            <w:gridSpan w:val="4"/>
            <w:vMerge w:val="restart"/>
            <w:tcBorders>
              <w:top w:val="thinThickSmallGap" w:sz="12" w:space="0" w:color="auto"/>
            </w:tcBorders>
          </w:tcPr>
          <w:p w14:paraId="39CC04AF" w14:textId="77777777" w:rsidR="00255198" w:rsidRPr="00ED156C" w:rsidRDefault="00255198" w:rsidP="00306BD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CERTIFICATION SUCCESSIVE</w:t>
            </w:r>
          </w:p>
          <w:p w14:paraId="62DC8A42" w14:textId="77777777" w:rsidR="00255198" w:rsidRPr="00ED156C" w:rsidRDefault="00255198" w:rsidP="00306BD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 conditions de logement et de nourriture</w:t>
            </w:r>
          </w:p>
          <w:p w14:paraId="41B0FA44" w14:textId="77777777" w:rsidR="00255198" w:rsidRPr="00ED156C" w:rsidRDefault="00255198" w:rsidP="00306BD7">
            <w:pPr>
              <w:jc w:val="center"/>
              <w:rPr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Successive certification of board and lodging conditions</w:t>
            </w:r>
          </w:p>
        </w:tc>
        <w:tc>
          <w:tcPr>
            <w:tcW w:w="2221" w:type="dxa"/>
            <w:vMerge w:val="restart"/>
            <w:tcBorders>
              <w:top w:val="thinThickSmallGap" w:sz="12" w:space="0" w:color="auto"/>
            </w:tcBorders>
          </w:tcPr>
          <w:p w14:paraId="3D7DD8F2" w14:textId="77777777" w:rsidR="00255198" w:rsidRPr="00ED156C" w:rsidRDefault="00255198" w:rsidP="00306BD7">
            <w:pPr>
              <w:jc w:val="center"/>
              <w:rPr>
                <w:sz w:val="22"/>
                <w:szCs w:val="22"/>
                <w:lang w:val="en-GB"/>
              </w:rPr>
            </w:pPr>
          </w:p>
          <w:p w14:paraId="1FF89861" w14:textId="77777777" w:rsidR="00255198" w:rsidRPr="00ED156C" w:rsidRDefault="00255198" w:rsidP="00306BD7">
            <w:pPr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OBSERVATIONS</w:t>
            </w:r>
          </w:p>
          <w:p w14:paraId="1EFA7A43" w14:textId="77777777" w:rsidR="00255198" w:rsidRPr="00ED156C" w:rsidRDefault="00255198" w:rsidP="00306BD7">
            <w:pPr>
              <w:jc w:val="center"/>
              <w:rPr>
                <w:i/>
                <w:sz w:val="20"/>
                <w:szCs w:val="20"/>
                <w:lang w:val="en-GB"/>
              </w:rPr>
            </w:pPr>
            <w:r>
              <w:rPr>
                <w:i/>
                <w:sz w:val="20"/>
                <w:szCs w:val="20"/>
                <w:lang w:val="en-GB"/>
              </w:rPr>
              <w:t>Remarks</w:t>
            </w:r>
          </w:p>
        </w:tc>
      </w:tr>
      <w:tr w:rsidR="00255198" w:rsidRPr="00ED156C" w14:paraId="0382008F" w14:textId="77777777" w:rsidTr="00306BD7">
        <w:trPr>
          <w:trHeight w:val="450"/>
        </w:trPr>
        <w:tc>
          <w:tcPr>
            <w:tcW w:w="2160" w:type="dxa"/>
          </w:tcPr>
          <w:p w14:paraId="1888E778" w14:textId="77777777" w:rsidR="00255198" w:rsidRPr="00ED156C" w:rsidRDefault="00255198" w:rsidP="00306BD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 DEPART</w:t>
            </w:r>
          </w:p>
          <w:p w14:paraId="5724AA2E" w14:textId="77777777" w:rsidR="00255198" w:rsidRPr="00ED156C" w:rsidRDefault="00255198" w:rsidP="00306BD7">
            <w:pPr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On departure</w:t>
            </w:r>
          </w:p>
        </w:tc>
        <w:tc>
          <w:tcPr>
            <w:tcW w:w="2396" w:type="dxa"/>
            <w:gridSpan w:val="4"/>
          </w:tcPr>
          <w:p w14:paraId="34A17A68" w14:textId="77777777" w:rsidR="00255198" w:rsidRPr="00ED156C" w:rsidRDefault="00255198" w:rsidP="00306BD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 L’ARRIVEE</w:t>
            </w:r>
          </w:p>
          <w:p w14:paraId="31E1BD80" w14:textId="77777777" w:rsidR="00255198" w:rsidRPr="00ED156C" w:rsidRDefault="00255198" w:rsidP="00306BD7">
            <w:pPr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On arrival</w:t>
            </w:r>
          </w:p>
        </w:tc>
        <w:tc>
          <w:tcPr>
            <w:tcW w:w="4046" w:type="dxa"/>
            <w:gridSpan w:val="4"/>
            <w:vMerge/>
          </w:tcPr>
          <w:p w14:paraId="3C2FA98C" w14:textId="77777777" w:rsidR="00255198" w:rsidRPr="00ED156C" w:rsidRDefault="00255198" w:rsidP="00306BD7">
            <w:pPr>
              <w:rPr>
                <w:lang w:val="en-GB"/>
              </w:rPr>
            </w:pPr>
          </w:p>
        </w:tc>
        <w:tc>
          <w:tcPr>
            <w:tcW w:w="2221" w:type="dxa"/>
            <w:vMerge/>
          </w:tcPr>
          <w:p w14:paraId="0B8835BB" w14:textId="77777777" w:rsidR="00255198" w:rsidRPr="00ED156C" w:rsidRDefault="00255198" w:rsidP="00306BD7">
            <w:pPr>
              <w:rPr>
                <w:lang w:val="en-GB"/>
              </w:rPr>
            </w:pPr>
          </w:p>
        </w:tc>
      </w:tr>
      <w:tr w:rsidR="00255198" w:rsidRPr="008F0838" w14:paraId="5C146BC4" w14:textId="77777777" w:rsidTr="00306BD7">
        <w:tc>
          <w:tcPr>
            <w:tcW w:w="2160" w:type="dxa"/>
          </w:tcPr>
          <w:p w14:paraId="2D5C1537" w14:textId="77777777" w:rsidR="00255198" w:rsidRPr="00ED156C" w:rsidRDefault="00F86EAF" w:rsidP="00306BD7">
            <w:pPr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1384C882" wp14:editId="680CD2BB">
                      <wp:simplePos x="0" y="0"/>
                      <wp:positionH relativeFrom="column">
                        <wp:posOffset>314325</wp:posOffset>
                      </wp:positionH>
                      <wp:positionV relativeFrom="paragraph">
                        <wp:posOffset>28575</wp:posOffset>
                      </wp:positionV>
                      <wp:extent cx="763905" cy="160020"/>
                      <wp:effectExtent l="0" t="2540" r="635" b="0"/>
                      <wp:wrapNone/>
                      <wp:docPr id="16" name="Text Box 5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3905" cy="160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85B3A7A" w14:textId="77777777" w:rsidR="00FF5916" w:rsidRPr="006A15E3" w:rsidRDefault="00FF5916" w:rsidP="00255198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84C882" id="Text Box 596" o:spid="_x0000_s1039" type="#_x0000_t202" style="position:absolute;margin-left:24.75pt;margin-top:2.25pt;width:60.15pt;height:12.6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sjBbBAQIAAOkDAAAOAAAAZHJzL2Uyb0RvYy54bWysU1Fv0zAQfkfiP1h+p0k7rbCo6TQ6FSEN hrTxAxzHSSwcnzm7Tcqv5+w0ZRpviDxYZ/vu8/d9d9ncjr1hR4Vegy35cpFzpqyEWtu25N+f9+8+ cOaDsLUwYFXJT8rz2+3bN5vBFWoFHZhaISMQ64vBlbwLwRVZ5mWneuEX4JSlywawF4G22GY1ioHQ e5Ot8nydDYC1Q5DKezq9ny75NuE3jZLhsWm8CsyUnLiFtGJaq7hm240oWhSu0/JMQ/wDi15oS49e oO5FEOyA+i+oXksED01YSOgzaBotVdJAapb5KzVPnXAqaSFzvLvY5P8frPx6/IZM19S7NWdW9NSj ZzUG9hFGdn2zjgYNzheU9+QoM4x0QclJrHcPIH94ZmHXCduqO0QYOiVqIriMldmL0gnHR5Bq+AI1 PSQOARLQ2GAf3SM/GKFTo06X5kQykg7fr69u8mvOJF0t13m+Ss3LRDEXO/Thk4KexaDkSL1P4OL4 4EMkI4o5Jb7lweh6r41JG2yrnUF2FDQn+/Ql/q/SjI3JFmLZhBhPksoobJIYxmqcHL2a3augPpFu hGn+6H+hoAP8xdlAs1dy//MgUHFmPlvyLg7qHOAcVHMgrKTSkgfOpnAXpoE+ONRtR8hTdyzckb+N TtpjIyYWZ740T8mS8+zHgX25T1l//tDtbwAAAP//AwBQSwMEFAAGAAgAAAAhAHPHoJPcAAAABwEA AA8AAABkcnMvZG93bnJldi54bWxMj8FOwzAQRO9I/IO1SFwQdYggkBCnghZucGipet7GJomI15Ht NOnfsz3BabSa0eybcjnbXhyND50jBXeLBISh2umOGgW7r/fbJxAhImnsHRkFJxNgWV1elFhoN9HG HLexEVxCoUAFbYxDIWWoW2MxLNxgiL1v5y1GPn0jtceJy20v0yTJpMWO+EOLg1m1pv7ZjlZBtvbj tKHVzXr39oGfQ5PuX097pa6v5pdnENHM8S8MZ3xGh4qZDm4kHUSv4D5/4CQry9nOcl5yUJDmjyCr Uv7nr34BAAD//wMAUEsBAi0AFAAGAAgAAAAhALaDOJL+AAAA4QEAABMAAAAAAAAAAAAAAAAAAAAA AFtDb250ZW50X1R5cGVzXS54bWxQSwECLQAUAAYACAAAACEAOP0h/9YAAACUAQAACwAAAAAAAAAA AAAAAAAvAQAAX3JlbHMvLnJlbHNQSwECLQAUAAYACAAAACEA7IwWwQECAADpAwAADgAAAAAAAAAA AAAAAAAuAgAAZHJzL2Uyb0RvYy54bWxQSwECLQAUAAYACAAAACEAc8egk9wAAAAHAQAADwAAAAAA AAAAAAAAAABbBAAAZHJzL2Rvd25yZXYueG1sUEsFBgAAAAAEAAQA8wAAAGQFAAAAAA== " stroked="f">
                      <v:textbox inset="0,0,0,0">
                        <w:txbxContent>
                          <w:p w14:paraId="685B3A7A" w14:textId="77777777" w:rsidR="00FF5916" w:rsidRPr="006A15E3" w:rsidRDefault="00FF5916" w:rsidP="00255198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18"/>
                <w:szCs w:val="18"/>
              </w:rPr>
              <w:t>{#visas}de {departDe}</w:t>
            </w:r>
          </w:p>
          <w:p w14:paraId="40A6995A" w14:textId="77777777" w:rsidR="00255198" w:rsidRPr="00ED156C" w:rsidRDefault="00255198" w:rsidP="00306BD7"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from</w:t>
            </w:r>
          </w:p>
          <w:p w14:paraId="5255D847" w14:textId="77777777" w:rsidR="00255198" w:rsidRPr="00ED156C" w:rsidRDefault="00F86EAF" w:rsidP="00306BD7">
            <w:pPr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 wp14:anchorId="4EFD2FEB" wp14:editId="622417FF">
                      <wp:simplePos x="0" y="0"/>
                      <wp:positionH relativeFrom="column">
                        <wp:posOffset>289560</wp:posOffset>
                      </wp:positionH>
                      <wp:positionV relativeFrom="paragraph">
                        <wp:posOffset>119380</wp:posOffset>
                      </wp:positionV>
                      <wp:extent cx="788670" cy="152400"/>
                      <wp:effectExtent l="1270" t="3810" r="635" b="0"/>
                      <wp:wrapNone/>
                      <wp:docPr id="15" name="Text Box 5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8867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958BB96" w14:textId="77777777" w:rsidR="00FF5916" w:rsidRPr="006A15E3" w:rsidRDefault="00FF5916" w:rsidP="00255198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FD2FEB" id="Text Box 597" o:spid="_x0000_s1040" type="#_x0000_t202" style="position:absolute;margin-left:22.8pt;margin-top:9.4pt;width:62.1pt;height:12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YbMAmAQIAAOkDAAAOAAAAZHJzL2Uyb0RvYy54bWysU8tu2zAQvBfoPxC817KNOHYFy0HqwEWB 9AEk/QCKoiSiFJdd0pbcr++SstwgvRXVgViSu8OZ2dX2bugMOyn0GmzBF7M5Z8pKqLRtCv79+fBu w5kPwlbCgFUFPyvP73Zv32x7l6sltGAqhYxArM97V/A2BJdnmZet6oSfgVOWLmvATgTaYpNVKHpC 70y2nM9vsx6wcghSeU+nD+Ml3yX8ulYyfK1rrwIzBSduIa2Y1jKu2W4r8gaFa7W80BD/wKIT2tKj V6gHEQQ7ov4LqtMSwUMdZhK6DOpaS5U0kJrF/JWap1Y4lbSQOd5dbfL/D1Z+OX1Dpivq3YozKzrq 0bMaAvsAA1u9X0eDeudzyntylBkGuqDkJNa7R5A/PLOwb4Vt1D0i9K0SFRFcxMrsRemI4yNI2X+G ih4SxwAJaKixi+6RH4zQqVHna3MiGUmH683mdk03kq4Wq+XNPDUvE/lU7NCHjwo6FoOCI/U+gYvT ow+RjMinlPiWB6OrgzYmbbAp9wbZSdCcHNKX+L9KMzYmW4hlI2I8SSqjsFFiGMphdPRmcq+E6ky6 Ecb5o/+FghbwF2c9zV7B/c+jQMWZ+WTJuzioU4BTUE6BsJJKCx44G8N9GAf66FA3LSGP3bFwT/7W OmmPjRhZXPjSPCVLLrMfB/blPmX9+UN3vwEAAP//AwBQSwMEFAAGAAgAAAAhAG3WmZXcAAAACAEA AA8AAABkcnMvZG93bnJldi54bWxMj0FPwzAMhe9I/IfISFwQS6mgKqXpBBvc4LAx7Zw1pq1onCpJ 1+7f453Yzfb39PxeuZxtL47oQ+dIwcMiAYFUO9NRo2D3/XGfgwhRk9G9I1RwwgDL6vqq1IVxE23w uI2NYBMKhVbQxjgUUoa6RavDwg1IzH6ctzry6htpvJ7Y3PYyTZJMWt0Rf2j1gKsW69/taBVkaz9O G1rdrXfvn/praNL922mv1O3N/PoCIuIc/8Vwjs/RoeJMBzeSCaJX8PiUsZLvOTc48+yZhwODNAdZ lfKyQPUHAAD//wMAUEsBAi0AFAAGAAgAAAAhALaDOJL+AAAA4QEAABMAAAAAAAAAAAAAAAAAAAAA AFtDb250ZW50X1R5cGVzXS54bWxQSwECLQAUAAYACAAAACEAOP0h/9YAAACUAQAACwAAAAAAAAAA AAAAAAAvAQAAX3JlbHMvLnJlbHNQSwECLQAUAAYACAAAACEAmGzAJgECAADpAwAADgAAAAAAAAAA AAAAAAAuAgAAZHJzL2Uyb0RvYy54bWxQSwECLQAUAAYACAAAACEAbdaZldwAAAAIAQAADwAAAAAA AAAAAAAAAABbBAAAZHJzL2Rvd25yZXYueG1sUEsFBgAAAAAEAAQA8wAAAGQFAAAAAA== " stroked="f">
                      <v:textbox inset="0,0,0,0">
                        <w:txbxContent>
                          <w:p w14:paraId="2958BB96" w14:textId="77777777" w:rsidR="00FF5916" w:rsidRPr="006A15E3" w:rsidRDefault="00FF5916" w:rsidP="00255198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256F9AE" w14:textId="77777777" w:rsidR="00255198" w:rsidRPr="00ED156C" w:rsidRDefault="00255198" w:rsidP="00306B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 {departLe}</w:t>
            </w:r>
          </w:p>
          <w:p w14:paraId="1DB5528B" w14:textId="77777777" w:rsidR="00255198" w:rsidRPr="00ED156C" w:rsidRDefault="00255198" w:rsidP="00306BD7"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on the</w:t>
            </w:r>
          </w:p>
          <w:p w14:paraId="502C592A" w14:textId="77777777" w:rsidR="00255198" w:rsidRPr="00ED156C" w:rsidRDefault="00255198" w:rsidP="00306BD7">
            <w:pPr>
              <w:rPr>
                <w:sz w:val="18"/>
                <w:szCs w:val="18"/>
              </w:rPr>
            </w:pPr>
          </w:p>
          <w:p w14:paraId="506582B7" w14:textId="77777777" w:rsidR="00255198" w:rsidRPr="00ED156C" w:rsidRDefault="00255198" w:rsidP="00306B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à</w:t>
            </w:r>
            <w:r>
              <w:rPr>
                <w:i/>
                <w:sz w:val="18"/>
                <w:szCs w:val="18"/>
              </w:rPr>
              <w:t xml:space="preserve"> {departHeure} </w:t>
            </w:r>
            <w:r>
              <w:rPr>
                <w:sz w:val="18"/>
                <w:szCs w:val="18"/>
              </w:rPr>
              <w:t>heures</w:t>
            </w:r>
          </w:p>
          <w:p w14:paraId="615473E1" w14:textId="77777777" w:rsidR="00255198" w:rsidRPr="00ED156C" w:rsidRDefault="00255198" w:rsidP="00306B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at                              hours</w:t>
            </w:r>
          </w:p>
        </w:tc>
        <w:tc>
          <w:tcPr>
            <w:tcW w:w="2396" w:type="dxa"/>
            <w:gridSpan w:val="4"/>
          </w:tcPr>
          <w:p w14:paraId="7FEE70ED" w14:textId="77777777" w:rsidR="00255198" w:rsidRPr="00ED156C" w:rsidRDefault="00255198" w:rsidP="00306B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à {arriveeA}</w:t>
            </w:r>
          </w:p>
          <w:p w14:paraId="796F2D67" w14:textId="77777777" w:rsidR="00255198" w:rsidRPr="00ED156C" w:rsidRDefault="00255198" w:rsidP="00306BD7"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at</w:t>
            </w:r>
          </w:p>
          <w:p w14:paraId="392DCB9E" w14:textId="77777777" w:rsidR="00255198" w:rsidRPr="00ED156C" w:rsidRDefault="00255198" w:rsidP="00306BD7">
            <w:pPr>
              <w:rPr>
                <w:sz w:val="18"/>
                <w:szCs w:val="18"/>
              </w:rPr>
            </w:pPr>
          </w:p>
          <w:p w14:paraId="2CE94856" w14:textId="77777777" w:rsidR="00255198" w:rsidRPr="00ED156C" w:rsidRDefault="00255198" w:rsidP="00306B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 {arriveeLe}</w:t>
            </w:r>
          </w:p>
          <w:p w14:paraId="0C88E037" w14:textId="77777777" w:rsidR="00255198" w:rsidRPr="00ED156C" w:rsidRDefault="00255198" w:rsidP="00306BD7"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on the</w:t>
            </w:r>
          </w:p>
          <w:p w14:paraId="7A0E50B4" w14:textId="77777777" w:rsidR="00255198" w:rsidRPr="00ED156C" w:rsidRDefault="00255198" w:rsidP="00306BD7">
            <w:pPr>
              <w:rPr>
                <w:sz w:val="18"/>
                <w:szCs w:val="18"/>
              </w:rPr>
            </w:pPr>
          </w:p>
          <w:p w14:paraId="123B0879" w14:textId="77777777" w:rsidR="00255198" w:rsidRPr="00ED156C" w:rsidRDefault="00255198" w:rsidP="00306B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à</w:t>
            </w:r>
            <w:r>
              <w:rPr>
                <w:i/>
                <w:sz w:val="18"/>
                <w:szCs w:val="18"/>
              </w:rPr>
              <w:t xml:space="preserve"> {arriveeHeure} </w:t>
            </w:r>
            <w:r>
              <w:rPr>
                <w:sz w:val="18"/>
                <w:szCs w:val="18"/>
              </w:rPr>
              <w:t>heures</w:t>
            </w:r>
          </w:p>
          <w:p w14:paraId="7DC0BFD4" w14:textId="77777777" w:rsidR="00255198" w:rsidRPr="00ED156C" w:rsidRDefault="00255198" w:rsidP="00306B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at                                    hours</w:t>
            </w:r>
          </w:p>
          <w:p w14:paraId="668C18DB" w14:textId="77777777" w:rsidR="00255198" w:rsidRPr="00ED156C" w:rsidRDefault="00255198" w:rsidP="00306BD7">
            <w:pPr>
              <w:rPr>
                <w:i/>
                <w:sz w:val="18"/>
                <w:szCs w:val="18"/>
              </w:rPr>
            </w:pPr>
          </w:p>
        </w:tc>
        <w:tc>
          <w:tcPr>
            <w:tcW w:w="4046" w:type="dxa"/>
            <w:gridSpan w:val="4"/>
          </w:tcPr>
          <w:p w14:paraId="27A278AE" w14:textId="77777777" w:rsidR="00255198" w:rsidRPr="00ED156C" w:rsidRDefault="00255198" w:rsidP="00306BD7">
            <w:pPr>
              <w:rPr>
                <w:lang w:val="en-GB"/>
              </w:rPr>
            </w:pPr>
          </w:p>
          <w:p w14:paraId="1EFC6D00" w14:textId="77777777" w:rsidR="00255198" w:rsidRPr="00ED156C" w:rsidRDefault="00255198" w:rsidP="00306BD7">
            <w:pPr>
              <w:jc w:val="center"/>
              <w:rPr>
                <w:i/>
                <w:sz w:val="20"/>
                <w:szCs w:val="20"/>
                <w:lang w:val="en-GB"/>
              </w:rPr>
            </w:pPr>
          </w:p>
          <w:p w14:paraId="54EE5EE8" w14:textId="77777777" w:rsidR="00255198" w:rsidRPr="00ED156C" w:rsidRDefault="00255198" w:rsidP="00306BD7">
            <w:pPr>
              <w:jc w:val="center"/>
              <w:rPr>
                <w:i/>
                <w:sz w:val="20"/>
                <w:szCs w:val="20"/>
                <w:lang w:val="en-GB"/>
              </w:rPr>
            </w:pPr>
            <w:r>
              <w:rPr>
                <w:i/>
                <w:sz w:val="20"/>
                <w:szCs w:val="20"/>
                <w:lang w:val="en-GB"/>
              </w:rPr>
              <w:t>Signature (et cachet – and official stamp)</w:t>
            </w:r>
          </w:p>
        </w:tc>
        <w:tc>
          <w:tcPr>
            <w:tcW w:w="2221" w:type="dxa"/>
          </w:tcPr>
          <w:p w14:paraId="57BBD62D" w14:textId="77777777" w:rsidR="00255198" w:rsidRPr="008F0838" w:rsidRDefault="00255198" w:rsidP="00306BD7">
            <w:pPr>
              <w:rPr>
                <w:b/>
                <w:sz w:val="20"/>
                <w:szCs w:val="20"/>
              </w:rPr>
            </w:pPr>
            <w:r>
              <w:t>{/visas}</w:t>
            </w:r>
          </w:p>
        </w:tc>
      </w:tr>
      <w:tr w:rsidR="00255198" w:rsidRPr="00ED156C" w14:paraId="1334AB2B" w14:textId="77777777" w:rsidTr="00306BD7">
        <w:tc>
          <w:tcPr>
            <w:tcW w:w="10823" w:type="dxa"/>
            <w:gridSpan w:val="10"/>
          </w:tcPr>
          <w:p w14:paraId="15DD929F" w14:textId="77777777" w:rsidR="00255198" w:rsidRPr="00ED156C" w:rsidRDefault="00255198" w:rsidP="00306BD7">
            <w:pPr>
              <w:jc w:val="center"/>
              <w:rPr>
                <w:b/>
                <w:sz w:val="16"/>
                <w:szCs w:val="16"/>
              </w:rPr>
            </w:pPr>
          </w:p>
          <w:p w14:paraId="704E9EF2" w14:textId="77777777" w:rsidR="00255198" w:rsidRPr="00ED156C" w:rsidRDefault="00255198" w:rsidP="00306BD7">
            <w:pPr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REGLEMENT DEFINITIF</w:t>
            </w:r>
            <w:r>
              <w:rPr>
                <w:sz w:val="16"/>
                <w:szCs w:val="16"/>
              </w:rPr>
              <w:t xml:space="preserve">  -  FINAL SETTELEMENT</w:t>
            </w:r>
          </w:p>
        </w:tc>
      </w:tr>
      <w:tr w:rsidR="00255198" w:rsidRPr="00ED156C" w14:paraId="338EDBAD" w14:textId="77777777" w:rsidTr="00306BD7">
        <w:tc>
          <w:tcPr>
            <w:tcW w:w="3060" w:type="dxa"/>
            <w:gridSpan w:val="2"/>
            <w:vMerge w:val="restart"/>
            <w:tcBorders>
              <w:top w:val="single" w:sz="6" w:space="0" w:color="auto"/>
            </w:tcBorders>
          </w:tcPr>
          <w:p w14:paraId="669750D5" w14:textId="77777777" w:rsidR="00255198" w:rsidRPr="00ED156C" w:rsidRDefault="00255198" w:rsidP="00306BD7">
            <w:pPr>
              <w:jc w:val="center"/>
              <w:rPr>
                <w:sz w:val="16"/>
                <w:szCs w:val="16"/>
                <w:lang w:val="en-GB"/>
              </w:rPr>
            </w:pPr>
          </w:p>
          <w:p w14:paraId="5604EEC4" w14:textId="77777777" w:rsidR="00255198" w:rsidRPr="00ED156C" w:rsidRDefault="00255198" w:rsidP="00306BD7">
            <w:pPr>
              <w:jc w:val="center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INDEMNITE JOURNALIERE</w:t>
            </w:r>
          </w:p>
          <w:p w14:paraId="1648CAEB" w14:textId="77777777" w:rsidR="00255198" w:rsidRPr="00ED156C" w:rsidRDefault="00255198" w:rsidP="00306BD7">
            <w:pPr>
              <w:jc w:val="center"/>
              <w:rPr>
                <w:b/>
                <w:i/>
                <w:sz w:val="16"/>
                <w:szCs w:val="16"/>
                <w:lang w:val="en-GB"/>
              </w:rPr>
            </w:pPr>
            <w:r>
              <w:rPr>
                <w:b/>
                <w:i/>
                <w:sz w:val="16"/>
                <w:szCs w:val="16"/>
                <w:lang w:val="en-GB"/>
              </w:rPr>
              <w:t>Daily allowance</w:t>
            </w:r>
          </w:p>
          <w:p w14:paraId="019D5A90" w14:textId="77777777" w:rsidR="00255198" w:rsidRPr="00ED156C" w:rsidRDefault="00255198" w:rsidP="00306BD7">
            <w:pPr>
              <w:jc w:val="center"/>
              <w:rPr>
                <w:sz w:val="16"/>
                <w:szCs w:val="16"/>
                <w:lang w:val="en-GB"/>
              </w:rPr>
            </w:pPr>
          </w:p>
          <w:p w14:paraId="0CA7FAD7" w14:textId="77777777" w:rsidR="00255198" w:rsidRPr="00ED156C" w:rsidRDefault="00255198" w:rsidP="00306BD7">
            <w:pPr>
              <w:jc w:val="center"/>
              <w:rPr>
                <w:sz w:val="16"/>
                <w:szCs w:val="16"/>
                <w:lang w:val="en-GB"/>
              </w:rPr>
            </w:pPr>
            <w:smartTag w:uri="urn:schemas-microsoft-com:office:smarttags" w:element="City">
              <w:r>
                <w:rPr>
                  <w:sz w:val="16"/>
                  <w:szCs w:val="16"/>
                  <w:lang w:val="en-GB"/>
                </w:rPr>
                <w:t>NORMAL</w:t>
              </w:r>
            </w:smartTag>
            <w:r>
              <w:rPr>
                <w:sz w:val="16"/>
                <w:szCs w:val="16"/>
                <w:lang w:val="en-GB"/>
              </w:rPr>
              <w:t xml:space="preserve"> – </w:t>
            </w:r>
            <w:smartTag w:uri="urn:schemas-microsoft-com:office:smarttags" w:element="place">
              <w:smartTag w:uri="urn:schemas-microsoft-com:office:smarttags" w:element="City">
                <w:r>
                  <w:rPr>
                    <w:sz w:val="16"/>
                    <w:szCs w:val="16"/>
                    <w:lang w:val="en-GB"/>
                  </w:rPr>
                  <w:t>Normal</w:t>
                </w:r>
              </w:smartTag>
            </w:smartTag>
            <w:r>
              <w:rPr>
                <w:sz w:val="16"/>
                <w:szCs w:val="16"/>
                <w:lang w:val="en-GB"/>
              </w:rPr>
              <w:t xml:space="preserve"> …………………….</w:t>
            </w:r>
          </w:p>
          <w:p w14:paraId="234ECA3F" w14:textId="77777777" w:rsidR="00255198" w:rsidRPr="00ED156C" w:rsidRDefault="00255198" w:rsidP="00306BD7">
            <w:pPr>
              <w:jc w:val="center"/>
              <w:rPr>
                <w:sz w:val="16"/>
                <w:szCs w:val="16"/>
                <w:lang w:val="en-GB"/>
              </w:rPr>
            </w:pPr>
          </w:p>
          <w:p w14:paraId="20B1A473" w14:textId="77777777" w:rsidR="00255198" w:rsidRPr="00ED156C" w:rsidRDefault="00255198" w:rsidP="00306BD7">
            <w:pPr>
              <w:jc w:val="center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REDUITE  - Reduced …………………...</w:t>
            </w:r>
          </w:p>
          <w:p w14:paraId="59FE8B88" w14:textId="77777777" w:rsidR="00255198" w:rsidRPr="00ED156C" w:rsidRDefault="00255198" w:rsidP="00306BD7">
            <w:pPr>
              <w:jc w:val="center"/>
              <w:rPr>
                <w:sz w:val="16"/>
                <w:szCs w:val="16"/>
                <w:lang w:val="en-GB"/>
              </w:rPr>
            </w:pPr>
          </w:p>
          <w:p w14:paraId="153BC7FF" w14:textId="77777777" w:rsidR="00255198" w:rsidRPr="00ED156C" w:rsidRDefault="00255198" w:rsidP="00306BD7">
            <w:pPr>
              <w:rPr>
                <w:sz w:val="16"/>
                <w:szCs w:val="16"/>
                <w:lang w:val="en-GB"/>
              </w:rPr>
            </w:pPr>
          </w:p>
          <w:p w14:paraId="31744CDE" w14:textId="77777777" w:rsidR="00255198" w:rsidRPr="00ED156C" w:rsidRDefault="00255198" w:rsidP="00306BD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GB"/>
              </w:rPr>
              <w:t xml:space="preserve"> </w:t>
            </w:r>
            <w:r>
              <w:rPr>
                <w:sz w:val="16"/>
                <w:szCs w:val="16"/>
              </w:rPr>
              <w:t xml:space="preserve">PARTIELLE – Partiel ……………………                    </w:t>
            </w:r>
          </w:p>
          <w:p w14:paraId="55B5A236" w14:textId="77777777" w:rsidR="00255198" w:rsidRPr="00ED156C" w:rsidRDefault="00255198" w:rsidP="00306BD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</w:t>
            </w:r>
          </w:p>
          <w:p w14:paraId="341CC8FC" w14:textId="77777777" w:rsidR="00255198" w:rsidRPr="00ED156C" w:rsidRDefault="00255198" w:rsidP="00306BD7">
            <w:pPr>
              <w:rPr>
                <w:sz w:val="16"/>
                <w:szCs w:val="16"/>
              </w:rPr>
            </w:pPr>
          </w:p>
          <w:p w14:paraId="4F573D71" w14:textId="77777777" w:rsidR="00255198" w:rsidRPr="00ED156C" w:rsidRDefault="00255198" w:rsidP="00306BD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AVANCES OU ACOMPTES A DEDUIRE</w:t>
            </w:r>
          </w:p>
          <w:p w14:paraId="60DD0658" w14:textId="77777777" w:rsidR="00255198" w:rsidRPr="00ED156C" w:rsidRDefault="00255198" w:rsidP="00306BD7">
            <w:pPr>
              <w:rPr>
                <w:i/>
                <w:sz w:val="16"/>
                <w:szCs w:val="16"/>
                <w:lang w:val="en-GB"/>
              </w:rPr>
            </w:pPr>
            <w:r>
              <w:rPr>
                <w:i/>
                <w:sz w:val="16"/>
                <w:szCs w:val="16"/>
                <w:lang w:val="en-GB"/>
              </w:rPr>
              <w:t>Advances of instalments to be deducted</w:t>
            </w:r>
          </w:p>
          <w:p w14:paraId="1A494632" w14:textId="77777777" w:rsidR="00255198" w:rsidRPr="00ED156C" w:rsidRDefault="00255198" w:rsidP="00306BD7">
            <w:pPr>
              <w:rPr>
                <w:i/>
                <w:sz w:val="16"/>
                <w:szCs w:val="16"/>
                <w:lang w:val="en-GB"/>
              </w:rPr>
            </w:pPr>
            <w:r>
              <w:rPr>
                <w:i/>
                <w:sz w:val="16"/>
                <w:szCs w:val="16"/>
                <w:lang w:val="en-GB"/>
              </w:rPr>
              <w:t xml:space="preserve">                            </w:t>
            </w:r>
          </w:p>
          <w:p w14:paraId="0816B90B" w14:textId="77777777" w:rsidR="00255198" w:rsidRPr="00ED156C" w:rsidRDefault="00255198" w:rsidP="00306BD7">
            <w:pPr>
              <w:rPr>
                <w:sz w:val="16"/>
                <w:szCs w:val="16"/>
                <w:lang w:val="en-GB"/>
              </w:rPr>
            </w:pPr>
          </w:p>
          <w:p w14:paraId="6AC59C68" w14:textId="77777777" w:rsidR="00255198" w:rsidRPr="00ED156C" w:rsidRDefault="00255198" w:rsidP="00306BD7">
            <w:pPr>
              <w:rPr>
                <w:sz w:val="16"/>
                <w:szCs w:val="16"/>
                <w:lang w:val="en-GB"/>
              </w:rPr>
            </w:pPr>
          </w:p>
          <w:p w14:paraId="3A0E3193" w14:textId="77777777" w:rsidR="00255198" w:rsidRPr="00ED156C" w:rsidRDefault="00255198" w:rsidP="00306BD7">
            <w:pPr>
              <w:rPr>
                <w:sz w:val="16"/>
                <w:szCs w:val="16"/>
                <w:lang w:val="en-GB"/>
              </w:rPr>
            </w:pPr>
          </w:p>
          <w:p w14:paraId="4D90AE8A" w14:textId="77777777" w:rsidR="00255198" w:rsidRPr="00ED156C" w:rsidRDefault="00255198" w:rsidP="00306BD7">
            <w:pPr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 xml:space="preserve">                                     </w:t>
            </w:r>
          </w:p>
          <w:p w14:paraId="4284D1AE" w14:textId="77777777" w:rsidR="00255198" w:rsidRPr="00ED156C" w:rsidRDefault="00255198" w:rsidP="00306BD7">
            <w:pPr>
              <w:rPr>
                <w:sz w:val="16"/>
                <w:szCs w:val="16"/>
                <w:lang w:val="en-GB"/>
              </w:rPr>
            </w:pPr>
          </w:p>
          <w:p w14:paraId="7C6CC91D" w14:textId="77777777" w:rsidR="00255198" w:rsidRPr="00ED156C" w:rsidRDefault="00255198" w:rsidP="00306BD7">
            <w:pPr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 xml:space="preserve">                                        RESTE A PAYER   </w:t>
            </w:r>
          </w:p>
          <w:p w14:paraId="746C539F" w14:textId="77777777" w:rsidR="00255198" w:rsidRPr="00ED156C" w:rsidRDefault="00255198" w:rsidP="00306BD7">
            <w:pPr>
              <w:rPr>
                <w:i/>
                <w:sz w:val="16"/>
                <w:szCs w:val="16"/>
                <w:lang w:val="en-GB"/>
              </w:rPr>
            </w:pPr>
            <w:r>
              <w:rPr>
                <w:i/>
                <w:sz w:val="16"/>
                <w:szCs w:val="16"/>
                <w:lang w:val="en-GB"/>
              </w:rPr>
              <w:t xml:space="preserve">                                    Remainder to be paid</w:t>
            </w:r>
          </w:p>
        </w:tc>
        <w:tc>
          <w:tcPr>
            <w:tcW w:w="1248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AD0DECA" w14:textId="77777777" w:rsidR="00255198" w:rsidRPr="00ED156C" w:rsidRDefault="00255198" w:rsidP="00306BD7">
            <w:pPr>
              <w:jc w:val="center"/>
              <w:rPr>
                <w:sz w:val="16"/>
                <w:szCs w:val="16"/>
                <w:lang w:val="en-GB"/>
              </w:rPr>
            </w:pPr>
          </w:p>
          <w:p w14:paraId="39FFD81B" w14:textId="77777777" w:rsidR="00255198" w:rsidRPr="00ED156C" w:rsidRDefault="00255198" w:rsidP="00306BD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NOMBRE</w:t>
            </w:r>
          </w:p>
          <w:p w14:paraId="27124CDE" w14:textId="77777777" w:rsidR="00255198" w:rsidRPr="00ED156C" w:rsidRDefault="00255198" w:rsidP="00306BD7">
            <w:pPr>
              <w:jc w:val="center"/>
              <w:rPr>
                <w:b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>Number</w:t>
            </w:r>
          </w:p>
        </w:tc>
        <w:tc>
          <w:tcPr>
            <w:tcW w:w="798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041B97F3" w14:textId="77777777" w:rsidR="00255198" w:rsidRPr="00ED156C" w:rsidRDefault="00255198" w:rsidP="00306BD7">
            <w:pPr>
              <w:jc w:val="center"/>
              <w:rPr>
                <w:sz w:val="16"/>
                <w:szCs w:val="16"/>
              </w:rPr>
            </w:pPr>
          </w:p>
          <w:p w14:paraId="31A0FAB4" w14:textId="77777777" w:rsidR="00255198" w:rsidRPr="00ED156C" w:rsidRDefault="00255198" w:rsidP="00306BD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TAUX</w:t>
            </w:r>
          </w:p>
          <w:p w14:paraId="07BE926D" w14:textId="77777777" w:rsidR="00255198" w:rsidRPr="00ED156C" w:rsidRDefault="00255198" w:rsidP="00306BD7">
            <w:pPr>
              <w:jc w:val="center"/>
              <w:rPr>
                <w:b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>Rate</w:t>
            </w:r>
          </w:p>
        </w:tc>
        <w:tc>
          <w:tcPr>
            <w:tcW w:w="1194" w:type="dxa"/>
            <w:tcBorders>
              <w:top w:val="single" w:sz="6" w:space="0" w:color="auto"/>
              <w:bottom w:val="single" w:sz="6" w:space="0" w:color="auto"/>
            </w:tcBorders>
          </w:tcPr>
          <w:p w14:paraId="35041A91" w14:textId="77777777" w:rsidR="00255198" w:rsidRPr="00ED156C" w:rsidRDefault="00255198" w:rsidP="00306BD7">
            <w:pPr>
              <w:jc w:val="center"/>
              <w:rPr>
                <w:sz w:val="16"/>
                <w:szCs w:val="16"/>
                <w:lang w:val="en-GB"/>
              </w:rPr>
            </w:pPr>
          </w:p>
          <w:p w14:paraId="797C04A3" w14:textId="77777777" w:rsidR="00255198" w:rsidRPr="00ED156C" w:rsidRDefault="00255198" w:rsidP="00306BD7">
            <w:pPr>
              <w:jc w:val="center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DECOMPTE</w:t>
            </w:r>
          </w:p>
          <w:p w14:paraId="25CAEADC" w14:textId="77777777" w:rsidR="00255198" w:rsidRPr="00ED156C" w:rsidRDefault="00255198" w:rsidP="00306BD7">
            <w:pPr>
              <w:jc w:val="center"/>
              <w:rPr>
                <w:b/>
                <w:i/>
                <w:sz w:val="16"/>
                <w:szCs w:val="16"/>
                <w:lang w:val="en-GB"/>
              </w:rPr>
            </w:pPr>
            <w:r>
              <w:rPr>
                <w:b/>
                <w:i/>
                <w:sz w:val="16"/>
                <w:szCs w:val="16"/>
                <w:lang w:val="en-GB"/>
              </w:rPr>
              <w:t>Sub-total</w:t>
            </w:r>
          </w:p>
          <w:p w14:paraId="74A0C752" w14:textId="77777777" w:rsidR="00255198" w:rsidRPr="00ED156C" w:rsidRDefault="00255198" w:rsidP="00306BD7">
            <w:pPr>
              <w:jc w:val="center"/>
              <w:rPr>
                <w:i/>
                <w:sz w:val="16"/>
                <w:szCs w:val="16"/>
                <w:lang w:val="en-GB"/>
              </w:rPr>
            </w:pPr>
          </w:p>
        </w:tc>
        <w:tc>
          <w:tcPr>
            <w:tcW w:w="4523" w:type="dxa"/>
            <w:gridSpan w:val="3"/>
            <w:vMerge w:val="restart"/>
            <w:tcBorders>
              <w:top w:val="single" w:sz="6" w:space="0" w:color="auto"/>
              <w:bottom w:val="single" w:sz="6" w:space="0" w:color="auto"/>
            </w:tcBorders>
          </w:tcPr>
          <w:p w14:paraId="570B86FB" w14:textId="77777777" w:rsidR="00255198" w:rsidRPr="00E310A4" w:rsidRDefault="00255198" w:rsidP="00306BD7">
            <w:pPr>
              <w:rPr>
                <w:sz w:val="16"/>
                <w:szCs w:val="16"/>
              </w:rPr>
            </w:pPr>
          </w:p>
          <w:p w14:paraId="70461E20" w14:textId="77777777" w:rsidR="00255198" w:rsidRPr="00E310A4" w:rsidRDefault="00255198" w:rsidP="00306BD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ARRETE DECOMPTE FINAL A </w:t>
            </w:r>
            <w:smartTag w:uri="urn:schemas-microsoft-com:office:smarttags" w:element="PersonName">
              <w:smartTagPr>
                <w:attr w:name="ProductID" w:val="LA SOMME DE"/>
              </w:smartTagPr>
              <w:smartTag w:uri="urn:schemas-microsoft-com:office:smarttags" w:element="PersonName">
                <w:smartTagPr>
                  <w:attr w:name="ProductID" w:val="LA SOMME"/>
                </w:smartTagPr>
                <w:r>
                  <w:rPr>
                    <w:sz w:val="16"/>
                    <w:szCs w:val="16"/>
                  </w:rPr>
                  <w:t>LA SOMME</w:t>
                </w:r>
              </w:smartTag>
              <w:r>
                <w:rPr>
                  <w:sz w:val="16"/>
                  <w:szCs w:val="16"/>
                </w:rPr>
                <w:t xml:space="preserve"> DE</w:t>
              </w:r>
            </w:smartTag>
            <w:r>
              <w:rPr>
                <w:sz w:val="16"/>
                <w:szCs w:val="16"/>
              </w:rPr>
              <w:t xml:space="preserve">  :</w:t>
            </w:r>
          </w:p>
          <w:p w14:paraId="4CFEB4C0" w14:textId="77777777" w:rsidR="00255198" w:rsidRPr="00ED156C" w:rsidRDefault="00255198" w:rsidP="00306BD7">
            <w:pPr>
              <w:jc w:val="center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Final balance concluded at the sum of</w:t>
            </w:r>
          </w:p>
          <w:p w14:paraId="6268FECB" w14:textId="77777777" w:rsidR="00255198" w:rsidRPr="00ED156C" w:rsidRDefault="00255198" w:rsidP="00306BD7">
            <w:pPr>
              <w:jc w:val="center"/>
              <w:rPr>
                <w:sz w:val="16"/>
                <w:szCs w:val="16"/>
                <w:lang w:val="en-GB"/>
              </w:rPr>
            </w:pPr>
          </w:p>
          <w:p w14:paraId="710391CD" w14:textId="77777777" w:rsidR="00255198" w:rsidRPr="00ED156C" w:rsidRDefault="00255198" w:rsidP="00306BD7">
            <w:pPr>
              <w:pBdr>
                <w:top w:val="single" w:sz="12" w:space="1" w:color="auto"/>
                <w:bottom w:val="single" w:sz="12" w:space="1" w:color="auto"/>
              </w:pBdr>
              <w:jc w:val="center"/>
              <w:rPr>
                <w:sz w:val="16"/>
                <w:szCs w:val="16"/>
                <w:lang w:val="en-GB"/>
              </w:rPr>
            </w:pPr>
          </w:p>
          <w:p w14:paraId="30FD606E" w14:textId="77777777" w:rsidR="00255198" w:rsidRPr="00ED156C" w:rsidRDefault="00255198" w:rsidP="00306BD7">
            <w:pPr>
              <w:rPr>
                <w:sz w:val="16"/>
                <w:szCs w:val="16"/>
                <w:lang w:val="en-GB"/>
              </w:rPr>
            </w:pPr>
          </w:p>
          <w:p w14:paraId="036938A7" w14:textId="77777777" w:rsidR="00255198" w:rsidRPr="00ED156C" w:rsidRDefault="00255198" w:rsidP="00306BD7">
            <w:pPr>
              <w:rPr>
                <w:sz w:val="16"/>
                <w:szCs w:val="16"/>
                <w:lang w:val="en-GB"/>
              </w:rPr>
            </w:pPr>
          </w:p>
          <w:p w14:paraId="76AF063A" w14:textId="77777777" w:rsidR="00255198" w:rsidRPr="00ED156C" w:rsidRDefault="00255198" w:rsidP="00306BD7">
            <w:pPr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A (</w:t>
            </w:r>
            <w:r>
              <w:rPr>
                <w:i/>
                <w:sz w:val="16"/>
                <w:szCs w:val="16"/>
                <w:lang w:val="en-GB"/>
              </w:rPr>
              <w:t>At</w:t>
            </w:r>
            <w:r>
              <w:rPr>
                <w:sz w:val="16"/>
                <w:szCs w:val="16"/>
                <w:lang w:val="en-GB"/>
              </w:rPr>
              <w:t xml:space="preserve">) ___________________ le (on the) ___________________</w:t>
            </w:r>
          </w:p>
        </w:tc>
      </w:tr>
      <w:tr w:rsidR="00255198" w:rsidRPr="00ED156C" w14:paraId="460FF193" w14:textId="77777777" w:rsidTr="00306BD7">
        <w:tc>
          <w:tcPr>
            <w:tcW w:w="3060" w:type="dxa"/>
            <w:gridSpan w:val="2"/>
            <w:vMerge/>
          </w:tcPr>
          <w:p w14:paraId="0A8E5863" w14:textId="77777777" w:rsidR="00255198" w:rsidRPr="00ED156C" w:rsidRDefault="00255198" w:rsidP="00306BD7">
            <w:pPr>
              <w:rPr>
                <w:lang w:val="en-GB"/>
              </w:rPr>
            </w:pPr>
          </w:p>
        </w:tc>
        <w:tc>
          <w:tcPr>
            <w:tcW w:w="1248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11E18DF5" w14:textId="77777777" w:rsidR="00255198" w:rsidRPr="00ED156C" w:rsidRDefault="00255198" w:rsidP="00306BD7">
            <w:pPr>
              <w:rPr>
                <w:lang w:val="en-GB"/>
              </w:rPr>
            </w:pPr>
          </w:p>
        </w:tc>
        <w:tc>
          <w:tcPr>
            <w:tcW w:w="798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150FA821" w14:textId="77777777" w:rsidR="00255198" w:rsidRPr="00ED156C" w:rsidRDefault="00255198" w:rsidP="00306BD7">
            <w:pPr>
              <w:rPr>
                <w:lang w:val="en-GB"/>
              </w:rPr>
            </w:pPr>
          </w:p>
        </w:tc>
        <w:tc>
          <w:tcPr>
            <w:tcW w:w="1194" w:type="dxa"/>
            <w:tcBorders>
              <w:top w:val="single" w:sz="6" w:space="0" w:color="auto"/>
              <w:bottom w:val="single" w:sz="6" w:space="0" w:color="auto"/>
            </w:tcBorders>
          </w:tcPr>
          <w:p w14:paraId="14B1AF57" w14:textId="77777777" w:rsidR="00255198" w:rsidRPr="00ED156C" w:rsidRDefault="00255198" w:rsidP="00306BD7">
            <w:pPr>
              <w:rPr>
                <w:lang w:val="en-GB"/>
              </w:rPr>
            </w:pPr>
          </w:p>
        </w:tc>
        <w:tc>
          <w:tcPr>
            <w:tcW w:w="4523" w:type="dxa"/>
            <w:gridSpan w:val="3"/>
            <w:vMerge/>
            <w:tcBorders>
              <w:top w:val="single" w:sz="6" w:space="0" w:color="auto"/>
              <w:bottom w:val="single" w:sz="6" w:space="0" w:color="auto"/>
            </w:tcBorders>
          </w:tcPr>
          <w:p w14:paraId="7FA05CAA" w14:textId="77777777" w:rsidR="00255198" w:rsidRPr="00ED156C" w:rsidRDefault="00255198" w:rsidP="00306BD7">
            <w:pPr>
              <w:rPr>
                <w:lang w:val="en-GB"/>
              </w:rPr>
            </w:pPr>
          </w:p>
        </w:tc>
      </w:tr>
      <w:tr w:rsidR="00255198" w:rsidRPr="00ED156C" w14:paraId="0BFBDB6F" w14:textId="77777777" w:rsidTr="00306BD7">
        <w:tc>
          <w:tcPr>
            <w:tcW w:w="3060" w:type="dxa"/>
            <w:gridSpan w:val="2"/>
            <w:vMerge/>
          </w:tcPr>
          <w:p w14:paraId="6CB36C24" w14:textId="77777777" w:rsidR="00255198" w:rsidRPr="00ED156C" w:rsidRDefault="00255198" w:rsidP="00306BD7">
            <w:pPr>
              <w:rPr>
                <w:lang w:val="en-GB"/>
              </w:rPr>
            </w:pPr>
          </w:p>
        </w:tc>
        <w:tc>
          <w:tcPr>
            <w:tcW w:w="1248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3A4895D1" w14:textId="77777777" w:rsidR="00255198" w:rsidRPr="00ED156C" w:rsidRDefault="00255198" w:rsidP="00306BD7">
            <w:pPr>
              <w:rPr>
                <w:lang w:val="en-GB"/>
              </w:rPr>
            </w:pPr>
          </w:p>
        </w:tc>
        <w:tc>
          <w:tcPr>
            <w:tcW w:w="798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0DA84CC5" w14:textId="77777777" w:rsidR="00255198" w:rsidRPr="00ED156C" w:rsidRDefault="00255198" w:rsidP="00306BD7">
            <w:pPr>
              <w:rPr>
                <w:lang w:val="en-GB"/>
              </w:rPr>
            </w:pPr>
          </w:p>
        </w:tc>
        <w:tc>
          <w:tcPr>
            <w:tcW w:w="1194" w:type="dxa"/>
            <w:tcBorders>
              <w:top w:val="single" w:sz="6" w:space="0" w:color="auto"/>
              <w:bottom w:val="single" w:sz="6" w:space="0" w:color="auto"/>
            </w:tcBorders>
          </w:tcPr>
          <w:p w14:paraId="0C95CCE1" w14:textId="77777777" w:rsidR="00255198" w:rsidRPr="00ED156C" w:rsidRDefault="00255198" w:rsidP="00306BD7">
            <w:pPr>
              <w:rPr>
                <w:lang w:val="en-GB"/>
              </w:rPr>
            </w:pPr>
          </w:p>
        </w:tc>
        <w:tc>
          <w:tcPr>
            <w:tcW w:w="4523" w:type="dxa"/>
            <w:gridSpan w:val="3"/>
            <w:vMerge/>
            <w:tcBorders>
              <w:top w:val="single" w:sz="6" w:space="0" w:color="auto"/>
              <w:bottom w:val="single" w:sz="6" w:space="0" w:color="auto"/>
            </w:tcBorders>
          </w:tcPr>
          <w:p w14:paraId="69E186C3" w14:textId="77777777" w:rsidR="00255198" w:rsidRPr="00ED156C" w:rsidRDefault="00255198" w:rsidP="00306BD7">
            <w:pPr>
              <w:rPr>
                <w:lang w:val="en-GB"/>
              </w:rPr>
            </w:pPr>
          </w:p>
        </w:tc>
      </w:tr>
      <w:tr w:rsidR="00255198" w:rsidRPr="00ED156C" w14:paraId="4A4C3061" w14:textId="77777777" w:rsidTr="00306BD7">
        <w:tc>
          <w:tcPr>
            <w:tcW w:w="3060" w:type="dxa"/>
            <w:gridSpan w:val="2"/>
            <w:vMerge/>
          </w:tcPr>
          <w:p w14:paraId="581DD6B6" w14:textId="77777777" w:rsidR="00255198" w:rsidRPr="00ED156C" w:rsidRDefault="00255198" w:rsidP="00306BD7">
            <w:pPr>
              <w:rPr>
                <w:lang w:val="en-GB"/>
              </w:rPr>
            </w:pPr>
          </w:p>
        </w:tc>
        <w:tc>
          <w:tcPr>
            <w:tcW w:w="1248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0BC2F676" w14:textId="77777777" w:rsidR="00255198" w:rsidRPr="00ED156C" w:rsidRDefault="00255198" w:rsidP="00306BD7">
            <w:pPr>
              <w:rPr>
                <w:lang w:val="en-GB"/>
              </w:rPr>
            </w:pPr>
          </w:p>
        </w:tc>
        <w:tc>
          <w:tcPr>
            <w:tcW w:w="798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5175C763" w14:textId="77777777" w:rsidR="00255198" w:rsidRPr="00ED156C" w:rsidRDefault="00255198" w:rsidP="00306BD7">
            <w:pPr>
              <w:rPr>
                <w:lang w:val="en-GB"/>
              </w:rPr>
            </w:pPr>
          </w:p>
        </w:tc>
        <w:tc>
          <w:tcPr>
            <w:tcW w:w="1194" w:type="dxa"/>
            <w:tcBorders>
              <w:top w:val="single" w:sz="6" w:space="0" w:color="auto"/>
              <w:bottom w:val="single" w:sz="6" w:space="0" w:color="auto"/>
            </w:tcBorders>
          </w:tcPr>
          <w:p w14:paraId="2E6EF57C" w14:textId="77777777" w:rsidR="00255198" w:rsidRPr="00ED156C" w:rsidRDefault="00255198" w:rsidP="00306BD7">
            <w:pPr>
              <w:rPr>
                <w:lang w:val="en-GB"/>
              </w:rPr>
            </w:pPr>
          </w:p>
        </w:tc>
        <w:tc>
          <w:tcPr>
            <w:tcW w:w="4523" w:type="dxa"/>
            <w:gridSpan w:val="3"/>
            <w:vMerge/>
            <w:tcBorders>
              <w:top w:val="single" w:sz="6" w:space="0" w:color="auto"/>
              <w:bottom w:val="single" w:sz="6" w:space="0" w:color="auto"/>
            </w:tcBorders>
          </w:tcPr>
          <w:p w14:paraId="71CC6BB0" w14:textId="77777777" w:rsidR="00255198" w:rsidRPr="00ED156C" w:rsidRDefault="00255198" w:rsidP="00306BD7">
            <w:pPr>
              <w:rPr>
                <w:lang w:val="en-GB"/>
              </w:rPr>
            </w:pPr>
          </w:p>
        </w:tc>
      </w:tr>
      <w:tr w:rsidR="00255198" w:rsidRPr="00ED156C" w14:paraId="381B1A26" w14:textId="77777777" w:rsidTr="00306BD7">
        <w:tc>
          <w:tcPr>
            <w:tcW w:w="3060" w:type="dxa"/>
            <w:gridSpan w:val="2"/>
            <w:vMerge/>
          </w:tcPr>
          <w:p w14:paraId="67E8D360" w14:textId="77777777" w:rsidR="00255198" w:rsidRPr="00ED156C" w:rsidRDefault="00255198" w:rsidP="00306BD7">
            <w:pPr>
              <w:rPr>
                <w:lang w:val="en-GB"/>
              </w:rPr>
            </w:pPr>
          </w:p>
        </w:tc>
        <w:tc>
          <w:tcPr>
            <w:tcW w:w="1248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01F76B" w14:textId="77777777" w:rsidR="00255198" w:rsidRPr="00ED156C" w:rsidRDefault="00255198" w:rsidP="00306BD7">
            <w:pPr>
              <w:rPr>
                <w:lang w:val="en-GB"/>
              </w:rPr>
            </w:pPr>
          </w:p>
        </w:tc>
        <w:tc>
          <w:tcPr>
            <w:tcW w:w="79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7DB323" w14:textId="77777777" w:rsidR="00255198" w:rsidRPr="00ED156C" w:rsidRDefault="00255198" w:rsidP="00306BD7">
            <w:pPr>
              <w:rPr>
                <w:lang w:val="en-GB"/>
              </w:rPr>
            </w:pPr>
          </w:p>
        </w:tc>
        <w:tc>
          <w:tcPr>
            <w:tcW w:w="11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4E3BCD" w14:textId="77777777" w:rsidR="00255198" w:rsidRPr="00ED156C" w:rsidRDefault="00255198" w:rsidP="00306BD7">
            <w:pPr>
              <w:rPr>
                <w:lang w:val="en-GB"/>
              </w:rPr>
            </w:pPr>
          </w:p>
        </w:tc>
        <w:tc>
          <w:tcPr>
            <w:tcW w:w="4523" w:type="dxa"/>
            <w:gridSpan w:val="3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9590B81" w14:textId="77777777" w:rsidR="00255198" w:rsidRPr="00ED156C" w:rsidRDefault="00255198" w:rsidP="00306BD7">
            <w:pPr>
              <w:rPr>
                <w:lang w:val="en-GB"/>
              </w:rPr>
            </w:pPr>
          </w:p>
        </w:tc>
      </w:tr>
      <w:tr w:rsidR="00255198" w:rsidRPr="00ED156C" w14:paraId="13C04E5D" w14:textId="77777777" w:rsidTr="00306BD7">
        <w:trPr>
          <w:trHeight w:val="2630"/>
        </w:trPr>
        <w:tc>
          <w:tcPr>
            <w:tcW w:w="3060" w:type="dxa"/>
            <w:gridSpan w:val="2"/>
            <w:vMerge/>
            <w:tcBorders>
              <w:right w:val="nil"/>
            </w:tcBorders>
          </w:tcPr>
          <w:p w14:paraId="02C6E5D2" w14:textId="77777777" w:rsidR="00255198" w:rsidRPr="00ED156C" w:rsidRDefault="00255198" w:rsidP="00306BD7">
            <w:pPr>
              <w:rPr>
                <w:lang w:val="en-GB"/>
              </w:rPr>
            </w:pPr>
          </w:p>
        </w:tc>
        <w:tc>
          <w:tcPr>
            <w:tcW w:w="7763" w:type="dxa"/>
            <w:gridSpan w:val="8"/>
            <w:tcBorders>
              <w:top w:val="single" w:sz="6" w:space="0" w:color="auto"/>
              <w:left w:val="nil"/>
              <w:bottom w:val="thickThinSmallGap" w:sz="24" w:space="0" w:color="auto"/>
            </w:tcBorders>
          </w:tcPr>
          <w:p w14:paraId="236B5DBE" w14:textId="77777777" w:rsidR="00255198" w:rsidRPr="00307923" w:rsidRDefault="00F86EAF" w:rsidP="00306BD7">
            <w:pPr>
              <w:rPr>
                <w:sz w:val="20"/>
                <w:szCs w:val="20"/>
                <w:lang w:val="en-GB"/>
              </w:rPr>
            </w:pPr>
            <w:r>
              <w:rPr>
                <w:b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 wp14:anchorId="1DB9725F" wp14:editId="6E656D17">
                      <wp:simplePos x="0" y="0"/>
                      <wp:positionH relativeFrom="column">
                        <wp:posOffset>1074420</wp:posOffset>
                      </wp:positionH>
                      <wp:positionV relativeFrom="paragraph">
                        <wp:posOffset>41910</wp:posOffset>
                      </wp:positionV>
                      <wp:extent cx="914400" cy="457200"/>
                      <wp:effectExtent l="5080" t="13335" r="13970" b="5715"/>
                      <wp:wrapNone/>
                      <wp:docPr id="14" name="Rectangle 5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925B78" id="Rectangle 598" o:spid="_x0000_s1026" style="position:absolute;margin-left:84.6pt;margin-top:3.3pt;width:1in;height:36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qk4K4HAIAAD4EAAAOAAAAZHJzL2Uyb0RvYy54bWysU9uO0zAQfUfiHyy/06RVC7tR09WqSxHS AisWPmDqOImFb4zdpuXrGTvd0gWeEHmwPJnx8Zlzxsubg9FsLzEoZ2s+nZScSStco2xX869fNq+u OAsRbAPaWVnzowz8ZvXyxXLwlZy53ulGIiMQG6rB17yP0VdFEUQvDYSJ89JSsnVoIFKIXdEgDIRu dDEry9fF4LDx6IQMgf7ejUm+yvhtK0X81LZBRqZrTtxiXjGv27QWqyVUHYLvlTjRgH9gYUBZuvQM dQcR2A7VH1BGCXTBtXEinClc2yohcw/UzbT8rZvHHrzMvZA4wZ9lCv8PVnzcPyBTDXk358yCIY8+ k2pgOy3Z4voqKTT4UFHho3/A1GPw9058C8y6dU918hbRDb2EhnhNU33x7EAKAh1l2+GDawgfdtFl sQ4tmgRIMrBD9uR49kQeIhP083o6n5fknKDUfPGGPM83QPV02GOI76QzLG1qjkQ+g8P+PsREBqqn kkzeadVslNY5wG671sj2QOOxyd8JPVyWacsGYrKYLTLys1y4hCjz9zcIoyLNuVam5lfnIqiSam9t k6cwgtLjnihre5IxKTc6sHXNkVRENw4xPTra9A5/cDbQANc8fN8BSs70e0tOZOFo4nOQleMMLzPb ywxYQVA1j5yN23UcX8nOo+p6ummae7fultxrVVY2OTuyOpGlIc2Cnx5UegWXca769exXPwEAAP// AwBQSwMEFAAGAAgAAAAhAIxmTgTcAAAACAEAAA8AAABkcnMvZG93bnJldi54bWxMj8FOwzAQRO9I /IO1SNyo00QybYhTIVCROLbphdsmNkkgXkex0wa+nuUEx6cZzb4tdosbxNlOofekYb1KQFhqvOmp 1XCq9ncbECEiGRw8WQ1fNsCuvL4qMDf+Qgd7PsZW8AiFHDV0MY65lKHprMOw8qMlzt795DAyTq00 E1543A0yTRIlHfbEFzoc7VNnm8/j7DTUfXrC70P1krjtPouvS/Uxvz1rfXuzPD6AiHaJf2X41Wd1 KNmp9jOZIAZmtU25qkEpEJxn64y51nC/USDLQv5/oPwBAAD//wMAUEsBAi0AFAAGAAgAAAAhALaD OJL+AAAA4QEAABMAAAAAAAAAAAAAAAAAAAAAAFtDb250ZW50X1R5cGVzXS54bWxQSwECLQAUAAYA CAAAACEAOP0h/9YAAACUAQAACwAAAAAAAAAAAAAAAAAvAQAAX3JlbHMvLnJlbHNQSwECLQAUAAYA CAAAACEAKpOCuBwCAAA+BAAADgAAAAAAAAAAAAAAAAAuAgAAZHJzL2Uyb0RvYy54bWxQSwECLQAU AAYACAAAACEAjGZOBNwAAAAIAQAADwAAAAAAAAAAAAAAAAB2BAAAZHJzL2Rvd25yZXYueG1sUEsF BgAAAAAEAAQA8wAAAH8FAAAAAA== 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088" behindDoc="0" locked="0" layoutInCell="1" allowOverlap="1" wp14:anchorId="44170F9B" wp14:editId="43BE77B6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32385</wp:posOffset>
                      </wp:positionV>
                      <wp:extent cx="0" cy="0"/>
                      <wp:effectExtent l="5080" t="13335" r="13970" b="5715"/>
                      <wp:wrapNone/>
                      <wp:docPr id="13" name="Line 6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E26857A" id="Line 602" o:spid="_x0000_s1026" style="position:absolute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4pt,2.55pt" to="-5.4pt,2.5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RrEluwEAAGYDAAAOAAAAZHJzL2Uyb0RvYy54bWysU01vGyEQvVfKf0Dc4127StSuvM7BaXJx WktJf8AY2F1UYBBg7/rfd8AfTdtb1T0gYGbevPeGXT5M1rCDClGja/l8VnOmnECpXd/y729Pt584 iwmcBINOtfyoIn9Y3XxYjr5RCxzQSBUYgbjYjL7lQ0q+qaooBmUhztArR8EOg4VEx9BXMsBI6NZU i7q+r0YM0gcUKka6fTwF+argd50S6VvXRZWYaTlxS2UNZd3ltVotoekD+EGLMw34BxYWtKOmV6hH SMD2Qf8FZbUIGLFLM4G2wq7TQhUNpGZe/6HmdQCvihYyJ/qrTfH/wYqvh21gWtLsPnLmwNKMNtop dl8vsjmjjw3lrN02ZHlicq9+g+JHZA7XA7heFZJvR0+F81xR/VaSD9FTi934gpJyYJ+wODV1wWZI 8oBNZSDH60DUlJg4XYrLbQXNpcSHmJ4VWpY3LTfEt0DCYRNTpgDNJSV3cPikjSmTNo6NLf98t7gr BRGNljmY02Lod2sT2AHyWylf0UOR92kB904WsEGB/HLeJ9DmtKfmxp1tyMpPHu5QHrfhYg8Ns7A8 P7z8Wt6fS/Wv32P1EwAA//8DAFBLAwQUAAYACAAAACEASNGEXtgAAAAHAQAADwAAAGRycy9kb3du cmV2LnhtbEyOwU7DMBBE70j8g7VIXKrWThEIhTgVAnLjQgviuo2XJCJep7HbBr6eBQ5wfJrRzCtW k+/VgcbYBbaQLQwo4jq4jhsLz5tqfg0qJmSHfWCy8EERVuXpSYG5C0d+osM6NUpGOOZooU1pyLWO dUse4yIMxJK9hdFjEhwb7UY8yrjv9dKYK+2xY3locaC7lur39d5biNUL7arPWT0zrxdNoOXu/vEB rT0/m25vQCWa0l8ZvvVFHUpx2oY9u6h6C/PMiHqycJmBkvyXtz+sy0L/9y+/AAAA//8DAFBLAQIt ABQABgAIAAAAIQC2gziS/gAAAOEBAAATAAAAAAAAAAAAAAAAAAAAAABbQ29udGVudF9UeXBlc10u eG1sUEsBAi0AFAAGAAgAAAAhADj9If/WAAAAlAEAAAsAAAAAAAAAAAAAAAAALwEAAF9yZWxzLy5y ZWxzUEsBAi0AFAAGAAgAAAAhAApGsSW7AQAAZgMAAA4AAAAAAAAAAAAAAAAALgIAAGRycy9lMm9E b2MueG1sUEsBAi0AFAAGAAgAAAAhAEjRhF7YAAAABwEAAA8AAAAAAAAAAAAAAAAAFQQAAGRycy9k b3ducmV2LnhtbFBLBQYAAAAABAAEAPMAAAAaBQAAAAA= "/>
                  </w:pict>
                </mc:Fallback>
              </mc:AlternateContent>
            </w:r>
            <w:r>
              <w:rPr>
                <w:b/>
                <w:sz w:val="20"/>
                <w:szCs w:val="20"/>
                <w:lang w:val="en-GB"/>
              </w:rPr>
              <w:t xml:space="preserve">                              </w:t>
            </w:r>
          </w:p>
          <w:p w14:paraId="68F7FB32" w14:textId="77777777" w:rsidR="00255198" w:rsidRPr="00ED156C" w:rsidRDefault="00255198" w:rsidP="00306BD7">
            <w:pPr>
              <w:rPr>
                <w:b/>
                <w:sz w:val="16"/>
                <w:szCs w:val="16"/>
                <w:lang w:val="en-GB"/>
              </w:rPr>
            </w:pPr>
          </w:p>
          <w:p w14:paraId="0C6C8E59" w14:textId="77777777" w:rsidR="00255198" w:rsidRDefault="00255198" w:rsidP="00306BD7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TOTAL ……………..                                              Le (</w:t>
            </w:r>
            <w:r>
              <w:rPr>
                <w:b/>
                <w:i/>
                <w:sz w:val="16"/>
                <w:szCs w:val="16"/>
              </w:rPr>
              <w:t>The</w:t>
            </w:r>
            <w:r>
              <w:rPr>
                <w:b/>
                <w:sz w:val="16"/>
                <w:szCs w:val="16"/>
              </w:rPr>
              <w:t>) ________________________________________</w:t>
            </w:r>
          </w:p>
          <w:p w14:paraId="3B9DB65D" w14:textId="77777777" w:rsidR="00255198" w:rsidRPr="00ED156C" w:rsidRDefault="00255198" w:rsidP="00306BD7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</w:t>
            </w:r>
          </w:p>
          <w:p w14:paraId="2C69D2F2" w14:textId="77777777" w:rsidR="00255198" w:rsidRPr="00ED156C" w:rsidRDefault="00F86EAF" w:rsidP="00306BD7">
            <w:pPr>
              <w:rPr>
                <w:b/>
                <w:sz w:val="16"/>
                <w:szCs w:val="16"/>
              </w:rPr>
            </w:pPr>
            <w:r>
              <w:rPr>
                <w:b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70016" behindDoc="0" locked="0" layoutInCell="1" allowOverlap="1" wp14:anchorId="7D03691D" wp14:editId="06E4823D">
                      <wp:simplePos x="0" y="0"/>
                      <wp:positionH relativeFrom="column">
                        <wp:posOffset>1066165</wp:posOffset>
                      </wp:positionH>
                      <wp:positionV relativeFrom="paragraph">
                        <wp:posOffset>73025</wp:posOffset>
                      </wp:positionV>
                      <wp:extent cx="914400" cy="457200"/>
                      <wp:effectExtent l="6350" t="7620" r="12700" b="11430"/>
                      <wp:wrapNone/>
                      <wp:docPr id="12" name="Rectangle 5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E92B40" id="Rectangle 599" o:spid="_x0000_s1026" style="position:absolute;margin-left:83.95pt;margin-top:5.75pt;width:1in;height:36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YL5ufHAIAAD4EAAAOAAAAZHJzL2Uyb0RvYy54bWysU8GO0zAQvSPxD5bvNGnVwjZqulp1KUJa YMXCB7iOk1jYHjN2my5fz9jpli5wQuRgeTLj5zfvjVfXR2vYQWHQ4Go+nZScKSeh0a6r+dcv21dX nIUoXCMMOFXzRxX49frli9XgKzWDHkyjkBGIC9Xga97H6KuiCLJXVoQJeOUo2QJaESnErmhQDIRu TTEry9fFANh4BKlCoL+3Y5KvM37bKhk/tW1QkZmaE7eYV8zrLq3FeiWqDoXvtTzREP/Awgrt6NIz 1K2Igu1R/wFltUQI0MaJBFtA22qpcg/UzbT8rZuHXniVeyFxgj/LFP4frPx4uEemG/JuxpkTljz6 TKoJ1xnFFstlUmjwoaLCB3+Pqcfg70B+C8zBpqc6dYMIQ69EQ7ymqb54diAFgY6y3fABGsIX+whZ rGOLNgGSDOyYPXk8e6KOkUn6uZzO5yU5Jyk1X7whz/MNono67DHEdwosS5uaI5HP4OJwF2IiI6qn kkwejG622pgcYLfbGGQHQeOxzd8JPVyWGccGYrKYLTLys1y4hCjz9zcIqyPNudG25lfnIlEl1d66 Jk9hFNqMe6Js3EnGpNzowA6aR1IRYRxienS06QF/cDbQANc8fN8LVJyZ946cyMLRxOcgK8cZXmZ2 lxnhJEHVPHI2bjdxfCV7j7rr6aZp7t3BDbnX6qxscnZkdSJLQ5oFPz2o9Aou41z169mvfwIAAP// AwBQSwMEFAAGAAgAAAAhAGvJu0beAAAACQEAAA8AAABkcnMvZG93bnJldi54bWxMj0FPg0AQhe8m /ofNmHizCyWtLbI0RlMTjy29eBtgBJSdJezSor/e8aS3eTMvb76X7WbbqzONvnNsIF5EoIgrV3fc GDgV+7sNKB+Qa+wdk4Ev8rDLr68yTGt34QOdj6FREsI+RQNtCEOqta9asugXbiCW27sbLQaRY6Pr ES8Sbnu9jKK1ttixfGhxoKeWqs/jZA2U3fKE34fiJbLbfRJe5+Jjens25vZmfnwAFWgOf2b4xRd0 yIWpdBPXXvWi1/dbscoQr0CJIYljWZQGNskKdJ7p/w3yHwAAAP//AwBQSwECLQAUAAYACAAAACEA toM4kv4AAADhAQAAEwAAAAAAAAAAAAAAAAAAAAAAW0NvbnRlbnRfVHlwZXNdLnhtbFBLAQItABQA BgAIAAAAIQA4/SH/1gAAAJQBAAALAAAAAAAAAAAAAAAAAC8BAABfcmVscy8ucmVsc1BLAQItABQA BgAIAAAAIQBYL5ufHAIAAD4EAAAOAAAAAAAAAAAAAAAAAC4CAABkcnMvZTJvRG9jLnhtbFBLAQIt ABQABgAIAAAAIQBrybtG3gAAAAkBAAAPAAAAAAAAAAAAAAAAAHYEAABkcnMvZG93bnJldi54bWxQ SwUGAAAAAAQABADzAAAAgQUAAAAA "/>
                  </w:pict>
                </mc:Fallback>
              </mc:AlternateContent>
            </w:r>
          </w:p>
          <w:p w14:paraId="72CE5A7D" w14:textId="77777777" w:rsidR="00255198" w:rsidRPr="00046FC1" w:rsidRDefault="00255198" w:rsidP="00306BD7">
            <w:pPr>
              <w:rPr>
                <w:b/>
                <w:sz w:val="4"/>
                <w:szCs w:val="4"/>
              </w:rPr>
            </w:pPr>
          </w:p>
          <w:p w14:paraId="71725FAC" w14:textId="77777777" w:rsidR="00255198" w:rsidRPr="00ED156C" w:rsidRDefault="00255198" w:rsidP="00306BD7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…………………----                                                                                              </w:t>
            </w:r>
          </w:p>
          <w:p w14:paraId="4BCD49D6" w14:textId="77777777" w:rsidR="00255198" w:rsidRPr="00ED156C" w:rsidRDefault="00255198" w:rsidP="00306BD7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                                                                                                                           </w:t>
            </w:r>
            <w:r>
              <w:rPr>
                <w:b/>
                <w:sz w:val="14"/>
                <w:szCs w:val="14"/>
              </w:rPr>
              <w:t>(Signature)</w:t>
            </w:r>
          </w:p>
          <w:p w14:paraId="1D96766E" w14:textId="77777777" w:rsidR="00255198" w:rsidRPr="00ED156C" w:rsidRDefault="00F86EAF" w:rsidP="00306BD7">
            <w:pPr>
              <w:rPr>
                <w:sz w:val="16"/>
                <w:szCs w:val="16"/>
              </w:rPr>
            </w:pPr>
            <w:r>
              <w:rPr>
                <w:b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076505A7" wp14:editId="49968094">
                      <wp:simplePos x="0" y="0"/>
                      <wp:positionH relativeFrom="column">
                        <wp:posOffset>1986915</wp:posOffset>
                      </wp:positionH>
                      <wp:positionV relativeFrom="paragraph">
                        <wp:posOffset>5715</wp:posOffset>
                      </wp:positionV>
                      <wp:extent cx="2557145" cy="0"/>
                      <wp:effectExtent l="12700" t="10160" r="11430" b="8890"/>
                      <wp:wrapNone/>
                      <wp:docPr id="11" name="Line 6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571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6189A1" id="Line 600" o:spid="_x0000_s1026" style="position:absolute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45pt,.45pt" to="357.8pt,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LwMvDwwEAAGwDAAAOAAAAZHJzL2Uyb0RvYy54bWysU8Fu2zAMvQ/YPwi6L7aDuduMOD2k6y7Z FqDdBzCSbAuVRUFSYufvR6lJ2m23oT4Iokg+Pj7Sq9t5NOyofNBoW14tSs6UFSi17Vv+6/H+w2fO QgQrwaBVLT+pwG/X79+tJteoJQ5opPKMQGxoJtfyIUbXFEUQgxohLNApS84O/QiRTN8X0sNE6KMp lmV5U0zopfMoVAj0evfs5OuM33VKxJ9dF1RkpuXELebT53OfzmK9gqb34AYtzjTgP1iMoC0VvULd QQR28PofqFELjwG7uBA4Fth1WqjcA3VTlX918zCAU7kXEie4q0zh7WDFj+POMy1pdhVnFkaa0VZb xW7KLM7kQkMxG7vzqT0x2we3RfEUmMXNALZXmeTjyVFileQs/khJRnBUYj99R0kxcIiYlZo7PyZI 0oDNeSCn60DUHJmgx2Vdf6o+1pyJi6+A5pLofIjfFI4sXVpuiHUGhuM2xEQEmktIqmPxXhuT520s m1r+pV7WOSGg0TI5U1jw/X5jPDtC2pj85a7I8zrM48HKDDYokF/P9wjaPN+puLFnMVL/aSFDs0d5 2vmLSDTSzPK8fmlnXts5++UnWf8GAAD//wMAUEsDBBQABgAIAAAAIQARo5bW2gAAAAUBAAAPAAAA ZHJzL2Rvd25yZXYueG1sTI7BTsMwEETvSPyDtUhcKuokFQVCnAoBuXFpAXHdxksSEa/T2G0DX8/2 BJeRRjOaecVqcr060Bg6zwbSeQKKuPa248bA22t1dQsqRGSLvWcy8E0BVuX5WYG59Ude02ETGyUj HHI00MY45FqHuiWHYe4HYsk+/egwih0bbUc8yrjrdZYkS+2wY3locaDHluqvzd4ZCNU77aqfWT1L PhaNp2z39PKMxlxeTA/3oCJN8a8MJ3xBh1KYtn7PNqjewCLN7qRqQFTim/R6CWp7sros9H/68hcA AP//AwBQSwECLQAUAAYACAAAACEAtoM4kv4AAADhAQAAEwAAAAAAAAAAAAAAAAAAAAAAW0NvbnRl bnRfVHlwZXNdLnhtbFBLAQItABQABgAIAAAAIQA4/SH/1gAAAJQBAAALAAAAAAAAAAAAAAAAAC8B AABfcmVscy8ucmVsc1BLAQItABQABgAIAAAAIQDLwMvDwwEAAGwDAAAOAAAAAAAAAAAAAAAAAC4C AABkcnMvZTJvRG9jLnhtbFBLAQItABQABgAIAAAAIQARo5bW2gAAAAUBAAAPAAAAAAAAAAAAAAAA AB0EAABkcnMvZG93bnJldi54bWxQSwUGAAAAAAQABADzAAAAJAUAAAAA "/>
                  </w:pict>
                </mc:Fallback>
              </mc:AlternateContent>
            </w:r>
            <w:r>
              <w:rPr>
                <w:b/>
                <w:sz w:val="16"/>
                <w:szCs w:val="16"/>
              </w:rPr>
              <w:t xml:space="preserve">                                                                                    </w:t>
            </w:r>
            <w:r>
              <w:rPr>
                <w:sz w:val="16"/>
                <w:szCs w:val="16"/>
              </w:rPr>
              <w:t xml:space="preserve">POUR ACQUIS </w:t>
            </w:r>
          </w:p>
          <w:p w14:paraId="304A0BB7" w14:textId="77777777" w:rsidR="00255198" w:rsidRPr="00ED156C" w:rsidRDefault="00255198" w:rsidP="00306BD7">
            <w:pPr>
              <w:rPr>
                <w:i/>
                <w:sz w:val="16"/>
                <w:szCs w:val="16"/>
                <w:lang w:val="en-GB"/>
              </w:rPr>
            </w:pPr>
            <w:r>
              <w:rPr>
                <w:i/>
                <w:sz w:val="16"/>
                <w:szCs w:val="16"/>
              </w:rPr>
              <w:t xml:space="preserve">                                                                                    </w:t>
            </w:r>
            <w:r>
              <w:rPr>
                <w:i/>
                <w:sz w:val="16"/>
                <w:szCs w:val="16"/>
                <w:lang w:val="en-GB"/>
              </w:rPr>
              <w:t xml:space="preserve">Received    </w:t>
            </w:r>
          </w:p>
          <w:p w14:paraId="23B03656" w14:textId="77777777" w:rsidR="00255198" w:rsidRPr="00ED156C" w:rsidRDefault="00F86EAF" w:rsidP="00306BD7">
            <w:pPr>
              <w:rPr>
                <w:sz w:val="16"/>
                <w:szCs w:val="16"/>
                <w:lang w:val="en-GB"/>
              </w:rPr>
            </w:pPr>
            <w:r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72064" behindDoc="0" locked="0" layoutInCell="1" allowOverlap="1" wp14:anchorId="2DCF8E5A" wp14:editId="0E94CB58">
                      <wp:simplePos x="0" y="0"/>
                      <wp:positionH relativeFrom="column">
                        <wp:posOffset>1074420</wp:posOffset>
                      </wp:positionH>
                      <wp:positionV relativeFrom="paragraph">
                        <wp:posOffset>43180</wp:posOffset>
                      </wp:positionV>
                      <wp:extent cx="914400" cy="457200"/>
                      <wp:effectExtent l="5080" t="5080" r="13970" b="13970"/>
                      <wp:wrapNone/>
                      <wp:docPr id="10" name="Rectangle 6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F68995" id="Rectangle 601" o:spid="_x0000_s1026" style="position:absolute;margin-left:84.6pt;margin-top:3.4pt;width:1in;height:36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QWRjiGgIAAD4EAAAOAAAAZHJzL2Uyb0RvYy54bWysU8GO0zAQvSPxD5bvNGnVLkvUdLXqUoS0 wIqFD3BtJ7GwPWbsNl2+nonTli5wQvhgeTzj5zdvZpY3B2fZXmM04Gs+nZScaS9BGd/W/OuXzatr zmISXgkLXtf8SUd+s3r5YtmHSs+gA6s0MgLxsepDzbuUQlUUUXbaiTiBoD05G0AnEpnYFgpFT+jO FrOyvCp6QBUQpI6Rbu9GJ19l/KbRMn1qmqgTszUnbinvmPftsBerpahaFKEz8khD/AMLJ4ynT89Q dyIJtkPzB5QzEiFCkyYSXAFNY6TOOVA20/K3bB47EXTOhcSJ4SxT/H+w8uP+AZlRVDuSxwtHNfpM qgnfWs2uyumgUB9iRYGP4QGHHGO4B/ktMg/rjuL0LSL0nRaKeOX44tmDwYj0lG37D6AIX+wSZLEO DboBkGRgh1yTp3NN9CExSZdvpvN5SdQkueaL11TzgVEhqtPjgDG90+DYcKg5EvkMLvb3MY2hp5BM HqxRG2NtNrDdri2yvaD22OR1RI+XYdaznpgsZouM/MwXLyHKvP4G4UyiPrfG1fz6HCSqQbW3XuUu TMLY8UzZWU9JnpQbK7AF9UQqIoxNTENHhw7wB2c9NXDN4/edQM2Zfe+pElk46vhsZOU4w0vP9tIj vCSomifOxuM6jVOyC2jajn6a5tw93FL1GpOVHfiNrI5kqUlzbY4DNUzBpZ2jfo396icAAAD//wMA UEsDBBQABgAIAAAAIQDINlMp3AAAAAgBAAAPAAAAZHJzL2Rvd25yZXYueG1sTI/NToNAFIX3Jr7D 5Jq4s0MhQYoMjdHUxGVLN+4G5gq0zB3CDC369F5XuvxyTs5PsV3sIC44+d6RgvUqAoHUONNTq+BY 7R4yED5oMnpwhAq+0MO2vL0pdG7clfZ4OYRWcAj5XCvoQhhzKX3TodV+5UYk1j7dZHVgnFppJn3l cDvIOIpSaXVP3NDpEV86bM6H2Sqo+/iov/fVW2Q3uyS8L9Vp/nhV6v5ueX4CEXAJf2b4nc/ToeRN tZvJeDEwp5uYrQpSfsB6sk6YawWPWQayLOT/A+UPAAAA//8DAFBLAQItABQABgAIAAAAIQC2gziS /gAAAOEBAAATAAAAAAAAAAAAAAAAAAAAAABbQ29udGVudF9UeXBlc10ueG1sUEsBAi0AFAAGAAgA AAAhADj9If/WAAAAlAEAAAsAAAAAAAAAAAAAAAAALwEAAF9yZWxzLy5yZWxzUEsBAi0AFAAGAAgA AAAhAJBZGOIaAgAAPgQAAA4AAAAAAAAAAAAAAAAALgIAAGRycy9lMm9Eb2MueG1sUEsBAi0AFAAG AAgAAAAhAMg2UyncAAAACAEAAA8AAAAAAAAAAAAAAAAAdAQAAGRycy9kb3ducmV2LnhtbFBLBQYA AAAABAAEAPMAAAB9BQAAAAA= "/>
                  </w:pict>
                </mc:Fallback>
              </mc:AlternateContent>
            </w:r>
          </w:p>
          <w:p w14:paraId="3A214654" w14:textId="77777777" w:rsidR="00255198" w:rsidRPr="00ED156C" w:rsidRDefault="00255198" w:rsidP="00306BD7">
            <w:pPr>
              <w:rPr>
                <w:sz w:val="16"/>
                <w:szCs w:val="16"/>
                <w:lang w:val="en-GB"/>
              </w:rPr>
            </w:pPr>
          </w:p>
          <w:p w14:paraId="2993CA20" w14:textId="77777777" w:rsidR="00255198" w:rsidRPr="00ED156C" w:rsidRDefault="00255198" w:rsidP="00306BD7">
            <w:pPr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 xml:space="preserve">………………...   =                                                                </w:t>
            </w:r>
          </w:p>
          <w:p w14:paraId="25BDFDA6" w14:textId="77777777" w:rsidR="00255198" w:rsidRPr="00ED156C" w:rsidRDefault="00255198" w:rsidP="00306BD7">
            <w:pPr>
              <w:rPr>
                <w:sz w:val="16"/>
                <w:szCs w:val="16"/>
                <w:lang w:val="en-GB"/>
              </w:rPr>
            </w:pPr>
            <w:r>
              <w:rPr>
                <w:i/>
                <w:sz w:val="16"/>
                <w:szCs w:val="16"/>
                <w:lang w:val="en-GB"/>
              </w:rPr>
              <w:t xml:space="preserve">                                    </w:t>
            </w:r>
          </w:p>
          <w:p w14:paraId="04B8A2D9" w14:textId="77777777" w:rsidR="00255198" w:rsidRPr="00ED156C" w:rsidRDefault="00255198" w:rsidP="00306BD7">
            <w:pPr>
              <w:rPr>
                <w:sz w:val="16"/>
                <w:szCs w:val="16"/>
                <w:lang w:val="en-GB"/>
              </w:rPr>
            </w:pPr>
            <w:r>
              <w:rPr>
                <w:i/>
                <w:sz w:val="16"/>
                <w:szCs w:val="16"/>
                <w:lang w:val="en-GB"/>
              </w:rPr>
              <w:t xml:space="preserve">                      </w:t>
            </w:r>
            <w:r>
              <w:rPr>
                <w:sz w:val="16"/>
                <w:szCs w:val="16"/>
                <w:lang w:val="en-GB"/>
              </w:rPr>
              <w:t xml:space="preserve">                    </w:t>
            </w:r>
          </w:p>
          <w:p w14:paraId="3A4C14A2" w14:textId="77777777" w:rsidR="00255198" w:rsidRPr="00ED156C" w:rsidRDefault="00255198" w:rsidP="00306BD7">
            <w:pPr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 xml:space="preserve">                                                                                                                                 (Signature)</w:t>
            </w:r>
          </w:p>
        </w:tc>
      </w:tr>
    </w:tbl>
    <w:p w14:paraId="538B1283" w14:textId="77777777" w:rsidR="00650041" w:rsidRDefault="00650041" w:rsidP="00650041">
      <w:pPr>
        <w:shd w:val="clear" w:color="auto" w:fill="FFFFFF"/>
        <w:spacing w:line="168" w:lineRule="auto"/>
      </w:pPr>
    </w:p>
    <w:sectPr w:rsidR="00650041" w:rsidSect="00F90428">
      <w:footerReference w:type="default" r:id="rId8"/>
      <w:headerReference w:type="first" r:id="rId9"/>
      <w:footerReference w:type="first" r:id="rId10"/>
      <w:pgSz w:w="11906" w:h="16838"/>
      <w:pgMar w:top="1134" w:right="851" w:bottom="624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F74418" w14:textId="77777777" w:rsidR="0088034F" w:rsidRDefault="0088034F" w:rsidP="00F93034">
      <w:r>
        <w:separator/>
      </w:r>
    </w:p>
  </w:endnote>
  <w:endnote w:type="continuationSeparator" w:id="0">
    <w:p w14:paraId="627251E7" w14:textId="77777777" w:rsidR="0088034F" w:rsidRDefault="0088034F" w:rsidP="00F93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B8D546" w14:textId="77777777" w:rsidR="00FF5916" w:rsidRDefault="00FF5916">
    <w:pPr>
      <w:pStyle w:val="Pieddepage"/>
      <w:rPr>
        <w:lang w:val="fr-FR"/>
      </w:rPr>
    </w:pPr>
  </w:p>
  <w:p w14:paraId="54DAAE3A" w14:textId="77777777" w:rsidR="00FF5916" w:rsidRDefault="00FF5916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7C696" w14:textId="77777777" w:rsidR="00FF5916" w:rsidRDefault="00F86EAF">
    <w:pPr>
      <w:pStyle w:val="Pieddepage"/>
    </w:pPr>
    <w:r>
      <w:rPr>
        <w:noProof/>
        <w:lang w:val="fr-FR" w:eastAsia="fr-FR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102FE68" wp14:editId="5AE69B18">
              <wp:simplePos x="0" y="0"/>
              <wp:positionH relativeFrom="column">
                <wp:posOffset>-413385</wp:posOffset>
              </wp:positionH>
              <wp:positionV relativeFrom="paragraph">
                <wp:posOffset>-2670175</wp:posOffset>
              </wp:positionV>
              <wp:extent cx="3989705" cy="3228340"/>
              <wp:effectExtent l="12700" t="6350" r="7620" b="3810"/>
              <wp:wrapNone/>
              <wp:docPr id="1" name="Group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989705" cy="3228340"/>
                        <a:chOff x="122" y="11702"/>
                        <a:chExt cx="6283" cy="5084"/>
                      </a:xfrm>
                    </wpg:grpSpPr>
                    <wps:wsp>
                      <wps:cNvPr id="2" name="Rectangle 14"/>
                      <wps:cNvSpPr>
                        <a:spLocks noChangeArrowheads="1"/>
                      </wps:cNvSpPr>
                      <wps:spPr bwMode="auto">
                        <a:xfrm>
                          <a:off x="360" y="14956"/>
                          <a:ext cx="5670" cy="1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5B49CA" w14:textId="77777777" w:rsidR="00FF5916" w:rsidRDefault="00FF5916" w:rsidP="00255198">
                            <w:pPr>
                              <w:pStyle w:val="Pieddepage"/>
                              <w:tabs>
                                <w:tab w:val="clear" w:pos="4536"/>
                              </w:tabs>
                              <w:rPr>
                                <w:rFonts w:ascii="Eras Demi ITC" w:hAnsi="Eras Demi ITC"/>
                                <w:color w:val="060060"/>
                                <w:sz w:val="18"/>
                                <w:lang w:val="en-US"/>
                              </w:rPr>
                            </w:pPr>
                          </w:p>
                          <w:p w14:paraId="542A87AC" w14:textId="77777777" w:rsidR="00FF5916" w:rsidRDefault="00FF5916" w:rsidP="00255198">
                            <w:pPr>
                              <w:pStyle w:val="Pieddepage"/>
                              <w:tabs>
                                <w:tab w:val="clear" w:pos="4536"/>
                              </w:tabs>
                              <w:rPr>
                                <w:rFonts w:ascii="Eras Demi ITC" w:hAnsi="Eras Demi ITC"/>
                                <w:color w:val="060060"/>
                                <w:sz w:val="18"/>
                                <w:lang w:val="en-US"/>
                              </w:rPr>
                            </w:pPr>
                            <w:r w:rsidRPr="006201D8">
                              <w:rPr>
                                <w:rFonts w:ascii="Eras Demi ITC" w:hAnsi="Eras Demi ITC"/>
                                <w:color w:val="060060"/>
                                <w:sz w:val="18"/>
                                <w:lang w:val="en-US"/>
                              </w:rPr>
                              <w:t>Electrici</w:t>
                            </w:r>
                            <w:r>
                              <w:rPr>
                                <w:rFonts w:ascii="Eras Demi ITC" w:hAnsi="Eras Demi ITC"/>
                                <w:color w:val="060060"/>
                                <w:sz w:val="18"/>
                                <w:lang w:val="en-US"/>
                              </w:rPr>
                              <w:t>ty Development Corporation _ SA</w:t>
                            </w:r>
                          </w:p>
                          <w:p w14:paraId="7EA3C1A6" w14:textId="77777777" w:rsidR="00FF5916" w:rsidRPr="007A0E3E" w:rsidRDefault="00FF5916" w:rsidP="00255198">
                            <w:pPr>
                              <w:pStyle w:val="Pieddepage"/>
                              <w:tabs>
                                <w:tab w:val="clear" w:pos="4536"/>
                              </w:tabs>
                              <w:rPr>
                                <w:rFonts w:ascii="Eras Demi ITC" w:hAnsi="Eras Demi ITC"/>
                                <w:color w:val="060060"/>
                                <w:sz w:val="18"/>
                              </w:rPr>
                            </w:pPr>
                            <w:r w:rsidRPr="007A0E3E">
                              <w:rPr>
                                <w:rFonts w:ascii="Eras Demi ITC" w:hAnsi="Eras Demi ITC"/>
                                <w:color w:val="060060"/>
                                <w:sz w:val="18"/>
                              </w:rPr>
                              <w:t>RC/YAO/2008/B/1227 _ N° contribuable : M1106000025048Z</w:t>
                            </w:r>
                          </w:p>
                          <w:p w14:paraId="6B48FA48" w14:textId="77777777" w:rsidR="00FF5916" w:rsidRPr="007A0E3E" w:rsidRDefault="00FF5916" w:rsidP="00255198">
                            <w:pPr>
                              <w:pStyle w:val="Pieddepage"/>
                              <w:tabs>
                                <w:tab w:val="clear" w:pos="4536"/>
                              </w:tabs>
                              <w:rPr>
                                <w:rFonts w:ascii="Eras Demi ITC" w:hAnsi="Eras Demi ITC"/>
                                <w:color w:val="060060"/>
                                <w:sz w:val="18"/>
                              </w:rPr>
                            </w:pPr>
                            <w:r w:rsidRPr="007A0E3E">
                              <w:rPr>
                                <w:rFonts w:ascii="Eras Demi ITC" w:hAnsi="Eras Demi ITC"/>
                                <w:color w:val="060060"/>
                                <w:sz w:val="18"/>
                              </w:rPr>
                              <w:t>Capital social : 15 000 000 000 FCFA</w:t>
                            </w:r>
                          </w:p>
                          <w:p w14:paraId="69B69B75" w14:textId="77777777" w:rsidR="00FF5916" w:rsidRPr="007A0E3E" w:rsidRDefault="00FF5916" w:rsidP="00255198">
                            <w:pPr>
                              <w:pStyle w:val="Pieddepage"/>
                              <w:tabs>
                                <w:tab w:val="clear" w:pos="4536"/>
                              </w:tabs>
                              <w:rPr>
                                <w:rFonts w:ascii="Eras Demi ITC" w:hAnsi="Eras Demi ITC"/>
                                <w:color w:val="060060"/>
                                <w:sz w:val="18"/>
                              </w:rPr>
                            </w:pPr>
                            <w:r w:rsidRPr="007A0E3E">
                              <w:rPr>
                                <w:rFonts w:ascii="Eras Demi ITC" w:hAnsi="Eras Demi ITC"/>
                                <w:color w:val="060060"/>
                                <w:sz w:val="18"/>
                              </w:rPr>
                              <w:t>Siège social : BP 15 111 Yaoundé</w:t>
                            </w:r>
                          </w:p>
                          <w:p w14:paraId="1D76C8B9" w14:textId="77777777" w:rsidR="00FF5916" w:rsidRPr="00FC47C7" w:rsidRDefault="00FF5916" w:rsidP="00255198">
                            <w:pPr>
                              <w:pStyle w:val="Pieddepage"/>
                              <w:tabs>
                                <w:tab w:val="clear" w:pos="4536"/>
                              </w:tabs>
                              <w:rPr>
                                <w:rFonts w:ascii="Eras Demi ITC" w:hAnsi="Eras Demi ITC"/>
                                <w:color w:val="060060"/>
                                <w:sz w:val="18"/>
                                <w:lang w:val="en-US"/>
                              </w:rPr>
                            </w:pPr>
                            <w:proofErr w:type="spellStart"/>
                            <w:r w:rsidRPr="00FC47C7">
                              <w:rPr>
                                <w:rFonts w:ascii="Eras Demi ITC" w:hAnsi="Eras Demi ITC"/>
                                <w:color w:val="060060"/>
                                <w:sz w:val="18"/>
                                <w:lang w:val="en-US"/>
                              </w:rPr>
                              <w:t>Tél</w:t>
                            </w:r>
                            <w:proofErr w:type="spellEnd"/>
                            <w:proofErr w:type="gramStart"/>
                            <w:r w:rsidRPr="00FC47C7">
                              <w:rPr>
                                <w:rFonts w:ascii="Eras Demi ITC" w:hAnsi="Eras Demi ITC"/>
                                <w:color w:val="060060"/>
                                <w:sz w:val="18"/>
                                <w:lang w:val="en-US"/>
                              </w:rPr>
                              <w:t>. :</w:t>
                            </w:r>
                            <w:proofErr w:type="gramEnd"/>
                            <w:r w:rsidRPr="00FC47C7">
                              <w:rPr>
                                <w:rFonts w:ascii="Eras Demi ITC" w:hAnsi="Eras Demi ITC"/>
                                <w:color w:val="060060"/>
                                <w:sz w:val="18"/>
                                <w:lang w:val="en-US"/>
                              </w:rPr>
                              <w:t xml:space="preserve"> +(237) 222 23 19 30 _ Fax : +(237)222 23 11 13</w:t>
                            </w:r>
                          </w:p>
                          <w:p w14:paraId="70FF264A" w14:textId="77777777" w:rsidR="00FF5916" w:rsidRPr="00C2245F" w:rsidRDefault="00FF5916" w:rsidP="00255198">
                            <w:pPr>
                              <w:pStyle w:val="Pieddepage"/>
                              <w:tabs>
                                <w:tab w:val="clear" w:pos="4536"/>
                              </w:tabs>
                              <w:rPr>
                                <w:rFonts w:ascii="Eras Demi ITC" w:hAnsi="Eras Demi ITC"/>
                                <w:color w:val="060060"/>
                                <w:sz w:val="18"/>
                                <w:lang w:val="en-US"/>
                              </w:rPr>
                            </w:pPr>
                            <w:r w:rsidRPr="00C2245F">
                              <w:rPr>
                                <w:rFonts w:ascii="Eras Demi ITC" w:hAnsi="Eras Demi ITC"/>
                                <w:color w:val="060060"/>
                                <w:sz w:val="18"/>
                                <w:lang w:val="en-US"/>
                              </w:rPr>
                              <w:t>Site web: www.edc</w:t>
                            </w:r>
                            <w:r>
                              <w:rPr>
                                <w:rFonts w:ascii="Eras Demi ITC" w:hAnsi="Eras Demi ITC"/>
                                <w:color w:val="060060"/>
                                <w:sz w:val="18"/>
                                <w:lang w:val="en-US"/>
                              </w:rPr>
                              <w:t>.cm</w:t>
                            </w:r>
                          </w:p>
                          <w:p w14:paraId="076CD0DC" w14:textId="77777777" w:rsidR="00FF5916" w:rsidRPr="003B75A1" w:rsidRDefault="00FF5916" w:rsidP="00255198">
                            <w:pPr>
                              <w:pStyle w:val="Pieddepage"/>
                              <w:tabs>
                                <w:tab w:val="clear" w:pos="4536"/>
                              </w:tabs>
                              <w:rPr>
                                <w:rFonts w:ascii="Eras Demi ITC" w:hAnsi="Eras Demi ITC"/>
                                <w:color w:val="060060"/>
                                <w:sz w:val="18"/>
                                <w:lang w:val="fr-FR"/>
                              </w:rPr>
                            </w:pPr>
                            <w:r w:rsidRPr="006201D8">
                              <w:rPr>
                                <w:rFonts w:ascii="Eras Demi ITC" w:hAnsi="Eras Demi ITC"/>
                                <w:color w:val="060060"/>
                                <w:sz w:val="18"/>
                              </w:rPr>
                              <w:t>Mail: info@edc</w:t>
                            </w:r>
                            <w:r>
                              <w:rPr>
                                <w:rFonts w:ascii="Eras Demi ITC" w:hAnsi="Eras Demi ITC"/>
                                <w:color w:val="060060"/>
                                <w:sz w:val="18"/>
                                <w:lang w:val="fr-FR"/>
                              </w:rPr>
                              <w:t>.cm</w:t>
                            </w:r>
                          </w:p>
                          <w:p w14:paraId="749531A7" w14:textId="77777777" w:rsidR="00FF5916" w:rsidRDefault="00FF5916" w:rsidP="0025519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AutoShape 15"/>
                      <wps:cNvCnPr>
                        <a:cxnSpLocks noChangeShapeType="1"/>
                      </wps:cNvCnPr>
                      <wps:spPr bwMode="auto">
                        <a:xfrm>
                          <a:off x="122" y="15136"/>
                          <a:ext cx="6283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ED91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AutoShape 16"/>
                      <wps:cNvCnPr>
                        <a:cxnSpLocks noChangeShapeType="1"/>
                      </wps:cNvCnPr>
                      <wps:spPr bwMode="auto">
                        <a:xfrm flipV="1">
                          <a:off x="422" y="11702"/>
                          <a:ext cx="0" cy="4919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ED91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102FE68" id="Group 17" o:spid="_x0000_s1046" style="position:absolute;margin-left:-32.55pt;margin-top:-210.25pt;width:314.15pt;height:254.2pt;z-index:251658240" coordorigin="122,11702" coordsize="6283,50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">
              <v:rect id="Rectangle 14" o:spid="_x0000_s1047" style="position:absolute;left:360;top:14956;width:5670;height:18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" stroked="f">
                <v:textbox>
                  <w:txbxContent>
                    <w:p w14:paraId="075B49CA" w14:textId="77777777" w:rsidR="00FF5916" w:rsidRDefault="00FF5916" w:rsidP="00255198">
                      <w:pPr>
                        <w:pStyle w:val="Pieddepage"/>
                        <w:tabs>
                          <w:tab w:val="clear" w:pos="4536"/>
                        </w:tabs>
                        <w:rPr>
                          <w:rFonts w:ascii="Eras Demi ITC" w:hAnsi="Eras Demi ITC"/>
                          <w:color w:val="060060"/>
                          <w:sz w:val="18"/>
                          <w:lang w:val="en-US"/>
                        </w:rPr>
                      </w:pPr>
                    </w:p>
                    <w:p w14:paraId="542A87AC" w14:textId="77777777" w:rsidR="00FF5916" w:rsidRDefault="00FF5916" w:rsidP="00255198">
                      <w:pPr>
                        <w:pStyle w:val="Pieddepage"/>
                        <w:tabs>
                          <w:tab w:val="clear" w:pos="4536"/>
                        </w:tabs>
                        <w:rPr>
                          <w:rFonts w:ascii="Eras Demi ITC" w:hAnsi="Eras Demi ITC"/>
                          <w:color w:val="060060"/>
                          <w:sz w:val="18"/>
                          <w:lang w:val="en-US"/>
                        </w:rPr>
                      </w:pPr>
                      <w:r w:rsidRPr="006201D8">
                        <w:rPr>
                          <w:rFonts w:ascii="Eras Demi ITC" w:hAnsi="Eras Demi ITC"/>
                          <w:color w:val="060060"/>
                          <w:sz w:val="18"/>
                          <w:lang w:val="en-US"/>
                        </w:rPr>
                        <w:t>Electrici</w:t>
                      </w:r>
                      <w:r>
                        <w:rPr>
                          <w:rFonts w:ascii="Eras Demi ITC" w:hAnsi="Eras Demi ITC"/>
                          <w:color w:val="060060"/>
                          <w:sz w:val="18"/>
                          <w:lang w:val="en-US"/>
                        </w:rPr>
                        <w:t>ty Development Corporation _ SA</w:t>
                      </w:r>
                    </w:p>
                    <w:p w14:paraId="7EA3C1A6" w14:textId="77777777" w:rsidR="00FF5916" w:rsidRPr="007A0E3E" w:rsidRDefault="00FF5916" w:rsidP="00255198">
                      <w:pPr>
                        <w:pStyle w:val="Pieddepage"/>
                        <w:tabs>
                          <w:tab w:val="clear" w:pos="4536"/>
                        </w:tabs>
                        <w:rPr>
                          <w:rFonts w:ascii="Eras Demi ITC" w:hAnsi="Eras Demi ITC"/>
                          <w:color w:val="060060"/>
                          <w:sz w:val="18"/>
                        </w:rPr>
                      </w:pPr>
                      <w:r w:rsidRPr="007A0E3E">
                        <w:rPr>
                          <w:rFonts w:ascii="Eras Demi ITC" w:hAnsi="Eras Demi ITC"/>
                          <w:color w:val="060060"/>
                          <w:sz w:val="18"/>
                        </w:rPr>
                        <w:t>RC/YAO/2008/B/1227 _ N° contribuable : M1106000025048Z</w:t>
                      </w:r>
                    </w:p>
                    <w:p w14:paraId="6B48FA48" w14:textId="77777777" w:rsidR="00FF5916" w:rsidRPr="007A0E3E" w:rsidRDefault="00FF5916" w:rsidP="00255198">
                      <w:pPr>
                        <w:pStyle w:val="Pieddepage"/>
                        <w:tabs>
                          <w:tab w:val="clear" w:pos="4536"/>
                        </w:tabs>
                        <w:rPr>
                          <w:rFonts w:ascii="Eras Demi ITC" w:hAnsi="Eras Demi ITC"/>
                          <w:color w:val="060060"/>
                          <w:sz w:val="18"/>
                        </w:rPr>
                      </w:pPr>
                      <w:r w:rsidRPr="007A0E3E">
                        <w:rPr>
                          <w:rFonts w:ascii="Eras Demi ITC" w:hAnsi="Eras Demi ITC"/>
                          <w:color w:val="060060"/>
                          <w:sz w:val="18"/>
                        </w:rPr>
                        <w:t>Capital social : 15 000 000 000 FCFA</w:t>
                      </w:r>
                    </w:p>
                    <w:p w14:paraId="69B69B75" w14:textId="77777777" w:rsidR="00FF5916" w:rsidRPr="007A0E3E" w:rsidRDefault="00FF5916" w:rsidP="00255198">
                      <w:pPr>
                        <w:pStyle w:val="Pieddepage"/>
                        <w:tabs>
                          <w:tab w:val="clear" w:pos="4536"/>
                        </w:tabs>
                        <w:rPr>
                          <w:rFonts w:ascii="Eras Demi ITC" w:hAnsi="Eras Demi ITC"/>
                          <w:color w:val="060060"/>
                          <w:sz w:val="18"/>
                        </w:rPr>
                      </w:pPr>
                      <w:r w:rsidRPr="007A0E3E">
                        <w:rPr>
                          <w:rFonts w:ascii="Eras Demi ITC" w:hAnsi="Eras Demi ITC"/>
                          <w:color w:val="060060"/>
                          <w:sz w:val="18"/>
                        </w:rPr>
                        <w:t>Siège social : BP 15 111 Yaoundé</w:t>
                      </w:r>
                    </w:p>
                    <w:p w14:paraId="1D76C8B9" w14:textId="77777777" w:rsidR="00FF5916" w:rsidRPr="00FC47C7" w:rsidRDefault="00FF5916" w:rsidP="00255198">
                      <w:pPr>
                        <w:pStyle w:val="Pieddepage"/>
                        <w:tabs>
                          <w:tab w:val="clear" w:pos="4536"/>
                        </w:tabs>
                        <w:rPr>
                          <w:rFonts w:ascii="Eras Demi ITC" w:hAnsi="Eras Demi ITC"/>
                          <w:color w:val="060060"/>
                          <w:sz w:val="18"/>
                          <w:lang w:val="en-US"/>
                        </w:rPr>
                      </w:pPr>
                      <w:proofErr w:type="spellStart"/>
                      <w:r w:rsidRPr="00FC47C7">
                        <w:rPr>
                          <w:rFonts w:ascii="Eras Demi ITC" w:hAnsi="Eras Demi ITC"/>
                          <w:color w:val="060060"/>
                          <w:sz w:val="18"/>
                          <w:lang w:val="en-US"/>
                        </w:rPr>
                        <w:t>Tél</w:t>
                      </w:r>
                      <w:proofErr w:type="spellEnd"/>
                      <w:proofErr w:type="gramStart"/>
                      <w:r w:rsidRPr="00FC47C7">
                        <w:rPr>
                          <w:rFonts w:ascii="Eras Demi ITC" w:hAnsi="Eras Demi ITC"/>
                          <w:color w:val="060060"/>
                          <w:sz w:val="18"/>
                          <w:lang w:val="en-US"/>
                        </w:rPr>
                        <w:t>. :</w:t>
                      </w:r>
                      <w:proofErr w:type="gramEnd"/>
                      <w:r w:rsidRPr="00FC47C7">
                        <w:rPr>
                          <w:rFonts w:ascii="Eras Demi ITC" w:hAnsi="Eras Demi ITC"/>
                          <w:color w:val="060060"/>
                          <w:sz w:val="18"/>
                          <w:lang w:val="en-US"/>
                        </w:rPr>
                        <w:t xml:space="preserve"> +(237) 222 23 19 30 _ Fax : +(237)222 23 11 13</w:t>
                      </w:r>
                    </w:p>
                    <w:p w14:paraId="70FF264A" w14:textId="77777777" w:rsidR="00FF5916" w:rsidRPr="00C2245F" w:rsidRDefault="00FF5916" w:rsidP="00255198">
                      <w:pPr>
                        <w:pStyle w:val="Pieddepage"/>
                        <w:tabs>
                          <w:tab w:val="clear" w:pos="4536"/>
                        </w:tabs>
                        <w:rPr>
                          <w:rFonts w:ascii="Eras Demi ITC" w:hAnsi="Eras Demi ITC"/>
                          <w:color w:val="060060"/>
                          <w:sz w:val="18"/>
                          <w:lang w:val="en-US"/>
                        </w:rPr>
                      </w:pPr>
                      <w:r w:rsidRPr="00C2245F">
                        <w:rPr>
                          <w:rFonts w:ascii="Eras Demi ITC" w:hAnsi="Eras Demi ITC"/>
                          <w:color w:val="060060"/>
                          <w:sz w:val="18"/>
                          <w:lang w:val="en-US"/>
                        </w:rPr>
                        <w:t>Site web: www.edc</w:t>
                      </w:r>
                      <w:r>
                        <w:rPr>
                          <w:rFonts w:ascii="Eras Demi ITC" w:hAnsi="Eras Demi ITC"/>
                          <w:color w:val="060060"/>
                          <w:sz w:val="18"/>
                          <w:lang w:val="en-US"/>
                        </w:rPr>
                        <w:t>.cm</w:t>
                      </w:r>
                    </w:p>
                    <w:p w14:paraId="076CD0DC" w14:textId="77777777" w:rsidR="00FF5916" w:rsidRPr="003B75A1" w:rsidRDefault="00FF5916" w:rsidP="00255198">
                      <w:pPr>
                        <w:pStyle w:val="Pieddepage"/>
                        <w:tabs>
                          <w:tab w:val="clear" w:pos="4536"/>
                        </w:tabs>
                        <w:rPr>
                          <w:rFonts w:ascii="Eras Demi ITC" w:hAnsi="Eras Demi ITC"/>
                          <w:color w:val="060060"/>
                          <w:sz w:val="18"/>
                          <w:lang w:val="fr-FR"/>
                        </w:rPr>
                      </w:pPr>
                      <w:r w:rsidRPr="006201D8">
                        <w:rPr>
                          <w:rFonts w:ascii="Eras Demi ITC" w:hAnsi="Eras Demi ITC"/>
                          <w:color w:val="060060"/>
                          <w:sz w:val="18"/>
                        </w:rPr>
                        <w:t>Mail: info@edc</w:t>
                      </w:r>
                      <w:r>
                        <w:rPr>
                          <w:rFonts w:ascii="Eras Demi ITC" w:hAnsi="Eras Demi ITC"/>
                          <w:color w:val="060060"/>
                          <w:sz w:val="18"/>
                          <w:lang w:val="fr-FR"/>
                        </w:rPr>
                        <w:t>.cm</w:t>
                      </w:r>
                    </w:p>
                    <w:p w14:paraId="749531A7" w14:textId="77777777" w:rsidR="00FF5916" w:rsidRDefault="00FF5916" w:rsidP="00255198"/>
                  </w:txbxContent>
                </v:textbox>
              </v:re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5" o:spid="_x0000_s1048" type="#_x0000_t32" style="position:absolute;left:122;top:15136;width:628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" strokecolor="#ed9100" strokeweight=".25pt"/>
              <v:shape id="AutoShape 16" o:spid="_x0000_s1049" type="#_x0000_t32" style="position:absolute;left:422;top:11702;width:0;height:491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" strokecolor="#ed9100" strokeweight=".25pt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BD700B" w14:textId="77777777" w:rsidR="0088034F" w:rsidRDefault="0088034F" w:rsidP="00F93034">
      <w:r>
        <w:separator/>
      </w:r>
    </w:p>
  </w:footnote>
  <w:footnote w:type="continuationSeparator" w:id="0">
    <w:p w14:paraId="6DD0A554" w14:textId="77777777" w:rsidR="0088034F" w:rsidRDefault="0088034F" w:rsidP="00F93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9BEB4" w14:textId="77777777" w:rsidR="00FF5916" w:rsidRDefault="00F86EAF">
    <w:pPr>
      <w:pStyle w:val="En-tte"/>
    </w:pPr>
    <w:r>
      <w:rPr>
        <w:noProof/>
        <w:lang w:val="fr-FR" w:eastAsia="fr-FR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340A125F" wp14:editId="016F9710">
              <wp:simplePos x="0" y="0"/>
              <wp:positionH relativeFrom="column">
                <wp:posOffset>-370205</wp:posOffset>
              </wp:positionH>
              <wp:positionV relativeFrom="paragraph">
                <wp:posOffset>-301625</wp:posOffset>
              </wp:positionV>
              <wp:extent cx="7161530" cy="948690"/>
              <wp:effectExtent l="0" t="0" r="12065" b="0"/>
              <wp:wrapNone/>
              <wp:docPr id="5" name="Group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161530" cy="948690"/>
                        <a:chOff x="422" y="390"/>
                        <a:chExt cx="11278" cy="1494"/>
                      </a:xfrm>
                    </wpg:grpSpPr>
                    <wps:wsp>
                      <wps:cNvPr id="6" name="Text Box 8"/>
                      <wps:cNvSpPr txBox="1">
                        <a:spLocks noChangeArrowheads="1"/>
                      </wps:cNvSpPr>
                      <wps:spPr bwMode="auto">
                        <a:xfrm>
                          <a:off x="8574" y="1245"/>
                          <a:ext cx="2880" cy="6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2417E0" w14:textId="77777777" w:rsidR="00FF5916" w:rsidRPr="007E2C7F" w:rsidRDefault="00FF5916" w:rsidP="00165282">
                            <w:pPr>
                              <w:pStyle w:val="En-tte"/>
                              <w:jc w:val="center"/>
                              <w:rPr>
                                <w:rFonts w:cs="Calibri"/>
                                <w:b/>
                                <w:color w:val="004494"/>
                                <w:sz w:val="18"/>
                                <w:lang w:val="fr-FR"/>
                              </w:rPr>
                            </w:pPr>
                            <w:r w:rsidRPr="007E2C7F">
                              <w:rPr>
                                <w:rFonts w:cs="Calibri"/>
                                <w:b/>
                                <w:color w:val="004494"/>
                                <w:sz w:val="18"/>
                                <w:lang w:val="fr-FR"/>
                              </w:rPr>
                              <w:t>RÉPUBLIQUE DU CAMEROUN</w:t>
                            </w:r>
                          </w:p>
                          <w:p w14:paraId="23B4A266" w14:textId="77777777" w:rsidR="00FF5916" w:rsidRPr="007E2C7F" w:rsidRDefault="00FF5916" w:rsidP="00165282">
                            <w:pPr>
                              <w:pStyle w:val="En-tte"/>
                              <w:ind w:left="56"/>
                              <w:jc w:val="center"/>
                              <w:rPr>
                                <w:rFonts w:cs="Calibri"/>
                                <w:color w:val="004494"/>
                                <w:sz w:val="18"/>
                                <w:lang w:val="fr-FR"/>
                              </w:rPr>
                            </w:pPr>
                            <w:r w:rsidRPr="007E2C7F">
                              <w:rPr>
                                <w:rFonts w:cs="Calibri"/>
                                <w:color w:val="004494"/>
                                <w:sz w:val="18"/>
                                <w:lang w:val="fr-FR"/>
                              </w:rPr>
                              <w:t>Paix – Travail – Patrie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Text Box 9"/>
                      <wps:cNvSpPr txBox="1">
                        <a:spLocks noChangeArrowheads="1"/>
                      </wps:cNvSpPr>
                      <wps:spPr bwMode="auto">
                        <a:xfrm>
                          <a:off x="1598" y="1086"/>
                          <a:ext cx="1752" cy="7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AA1152" w14:textId="77777777" w:rsidR="00FF5916" w:rsidRPr="00CE2052" w:rsidRDefault="00FF5916" w:rsidP="00255198">
                            <w:pPr>
                              <w:rPr>
                                <w:rFonts w:ascii="Eras Bold ITC" w:hAnsi="Eras Bold ITC"/>
                                <w:color w:val="060060"/>
                                <w:sz w:val="16"/>
                              </w:rPr>
                            </w:pPr>
                            <w:r w:rsidRPr="00CE2052">
                              <w:rPr>
                                <w:rFonts w:ascii="Eras Bold ITC" w:hAnsi="Eras Bold ITC"/>
                                <w:color w:val="060060"/>
                                <w:sz w:val="16"/>
                              </w:rPr>
                              <w:t>ELECTRICITY</w:t>
                            </w:r>
                          </w:p>
                          <w:p w14:paraId="0E6751C1" w14:textId="77777777" w:rsidR="00FF5916" w:rsidRPr="00CE2052" w:rsidRDefault="00FF5916" w:rsidP="00255198">
                            <w:pPr>
                              <w:rPr>
                                <w:rFonts w:ascii="Eras Bold ITC" w:hAnsi="Eras Bold ITC"/>
                                <w:color w:val="060060"/>
                                <w:sz w:val="16"/>
                              </w:rPr>
                            </w:pPr>
                            <w:r w:rsidRPr="00CE2052">
                              <w:rPr>
                                <w:rFonts w:ascii="Eras Bold ITC" w:hAnsi="Eras Bold ITC"/>
                                <w:color w:val="060060"/>
                                <w:sz w:val="16"/>
                              </w:rPr>
                              <w:t>DEVELOPMENT</w:t>
                            </w:r>
                          </w:p>
                          <w:p w14:paraId="2CB82039" w14:textId="77777777" w:rsidR="00FF5916" w:rsidRPr="00CE2052" w:rsidRDefault="00FF5916" w:rsidP="00255198">
                            <w:pPr>
                              <w:rPr>
                                <w:rFonts w:ascii="Eras Bold ITC" w:hAnsi="Eras Bold ITC"/>
                                <w:color w:val="060060"/>
                                <w:sz w:val="16"/>
                              </w:rPr>
                            </w:pPr>
                            <w:r w:rsidRPr="00CE2052">
                              <w:rPr>
                                <w:rFonts w:ascii="Eras Bold ITC" w:hAnsi="Eras Bold ITC"/>
                                <w:color w:val="060060"/>
                                <w:sz w:val="16"/>
                              </w:rPr>
                              <w:t>CORPORATION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" name="Picture 10" descr="logo EDC vectorisé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22" y="390"/>
                          <a:ext cx="1252" cy="142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9" name="AutoShape 11"/>
                      <wps:cNvCnPr>
                        <a:cxnSpLocks noChangeShapeType="1"/>
                      </wps:cNvCnPr>
                      <wps:spPr bwMode="auto">
                        <a:xfrm rot="10800000">
                          <a:off x="5417" y="1797"/>
                          <a:ext cx="6283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ED91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40A125F" id="Group 18" o:spid="_x0000_s1041" style="position:absolute;margin-left:-29.15pt;margin-top:-23.75pt;width:563.9pt;height:74.7pt;z-index:251657216" coordorigin="422,390" coordsize="11278,14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42" type="#_x0000_t202" style="position:absolute;left:8574;top:1245;width:2880;height: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<v:textbox>
                  <w:txbxContent>
                    <w:p w14:paraId="202417E0" w14:textId="77777777" w:rsidR="00FF5916" w:rsidRPr="007E2C7F" w:rsidRDefault="00FF5916" w:rsidP="00165282">
                      <w:pPr>
                        <w:pStyle w:val="En-tte"/>
                        <w:jc w:val="center"/>
                        <w:rPr>
                          <w:rFonts w:cs="Calibri"/>
                          <w:b/>
                          <w:color w:val="004494"/>
                          <w:sz w:val="18"/>
                          <w:lang w:val="fr-FR"/>
                        </w:rPr>
                      </w:pPr>
                      <w:r w:rsidRPr="007E2C7F">
                        <w:rPr>
                          <w:rFonts w:cs="Calibri"/>
                          <w:b/>
                          <w:color w:val="004494"/>
                          <w:sz w:val="18"/>
                          <w:lang w:val="fr-FR"/>
                        </w:rPr>
                        <w:t>RÉPUBLIQUE DU CAMEROUN</w:t>
                      </w:r>
                    </w:p>
                    <w:p w14:paraId="23B4A266" w14:textId="77777777" w:rsidR="00FF5916" w:rsidRPr="007E2C7F" w:rsidRDefault="00FF5916" w:rsidP="00165282">
                      <w:pPr>
                        <w:pStyle w:val="En-tte"/>
                        <w:ind w:left="56"/>
                        <w:jc w:val="center"/>
                        <w:rPr>
                          <w:rFonts w:cs="Calibri"/>
                          <w:color w:val="004494"/>
                          <w:sz w:val="18"/>
                          <w:lang w:val="fr-FR"/>
                        </w:rPr>
                      </w:pPr>
                      <w:r w:rsidRPr="007E2C7F">
                        <w:rPr>
                          <w:rFonts w:cs="Calibri"/>
                          <w:color w:val="004494"/>
                          <w:sz w:val="18"/>
                          <w:lang w:val="fr-FR"/>
                        </w:rPr>
                        <w:t>Paix – Travail – Patrie</w:t>
                      </w:r>
                    </w:p>
                  </w:txbxContent>
                </v:textbox>
              </v:shape>
              <v:shape id="Text Box 9" o:spid="_x0000_s1043" type="#_x0000_t202" style="position:absolute;left:1598;top:1086;width:1752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<v:textbox>
                  <w:txbxContent>
                    <w:p w14:paraId="63AA1152" w14:textId="77777777" w:rsidR="00FF5916" w:rsidRPr="00CE2052" w:rsidRDefault="00FF5916" w:rsidP="00255198">
                      <w:pPr>
                        <w:rPr>
                          <w:rFonts w:ascii="Eras Bold ITC" w:hAnsi="Eras Bold ITC"/>
                          <w:color w:val="060060"/>
                          <w:sz w:val="16"/>
                        </w:rPr>
                      </w:pPr>
                      <w:r w:rsidRPr="00CE2052">
                        <w:rPr>
                          <w:rFonts w:ascii="Eras Bold ITC" w:hAnsi="Eras Bold ITC"/>
                          <w:color w:val="060060"/>
                          <w:sz w:val="16"/>
                        </w:rPr>
                        <w:t>ELECTRICITY</w:t>
                      </w:r>
                    </w:p>
                    <w:p w14:paraId="0E6751C1" w14:textId="77777777" w:rsidR="00FF5916" w:rsidRPr="00CE2052" w:rsidRDefault="00FF5916" w:rsidP="00255198">
                      <w:pPr>
                        <w:rPr>
                          <w:rFonts w:ascii="Eras Bold ITC" w:hAnsi="Eras Bold ITC"/>
                          <w:color w:val="060060"/>
                          <w:sz w:val="16"/>
                        </w:rPr>
                      </w:pPr>
                      <w:r w:rsidRPr="00CE2052">
                        <w:rPr>
                          <w:rFonts w:ascii="Eras Bold ITC" w:hAnsi="Eras Bold ITC"/>
                          <w:color w:val="060060"/>
                          <w:sz w:val="16"/>
                        </w:rPr>
                        <w:t>DEVELOPMENT</w:t>
                      </w:r>
                    </w:p>
                    <w:p w14:paraId="2CB82039" w14:textId="77777777" w:rsidR="00FF5916" w:rsidRPr="00CE2052" w:rsidRDefault="00FF5916" w:rsidP="00255198">
                      <w:pPr>
                        <w:rPr>
                          <w:rFonts w:ascii="Eras Bold ITC" w:hAnsi="Eras Bold ITC"/>
                          <w:color w:val="060060"/>
                          <w:sz w:val="16"/>
                        </w:rPr>
                      </w:pPr>
                      <w:r w:rsidRPr="00CE2052">
                        <w:rPr>
                          <w:rFonts w:ascii="Eras Bold ITC" w:hAnsi="Eras Bold ITC"/>
                          <w:color w:val="060060"/>
                          <w:sz w:val="16"/>
                        </w:rPr>
                        <w:t>CORPORATION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" o:spid="_x0000_s1044" type="#_x0000_t75" alt="logo EDC vectorisé" style="position:absolute;left:422;top:390;width:1252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">
                <v:imagedata r:id="rId2" o:title="logo EDC vectorisé"/>
              </v:shape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1" o:spid="_x0000_s1045" type="#_x0000_t32" style="position:absolute;left:5417;top:1797;width:6283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" strokecolor="#ed9100" strokeweight=".25pt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BD7"/>
    <w:rsid w:val="000015BA"/>
    <w:rsid w:val="00005439"/>
    <w:rsid w:val="00007AEE"/>
    <w:rsid w:val="00010E9B"/>
    <w:rsid w:val="00013451"/>
    <w:rsid w:val="000143B2"/>
    <w:rsid w:val="0002247B"/>
    <w:rsid w:val="000240E6"/>
    <w:rsid w:val="00024DF0"/>
    <w:rsid w:val="00026458"/>
    <w:rsid w:val="00034680"/>
    <w:rsid w:val="00034681"/>
    <w:rsid w:val="00034F74"/>
    <w:rsid w:val="000354C2"/>
    <w:rsid w:val="00036B2D"/>
    <w:rsid w:val="00044CC0"/>
    <w:rsid w:val="00045A41"/>
    <w:rsid w:val="00052129"/>
    <w:rsid w:val="000551A5"/>
    <w:rsid w:val="00063256"/>
    <w:rsid w:val="00064629"/>
    <w:rsid w:val="000670AB"/>
    <w:rsid w:val="000708F7"/>
    <w:rsid w:val="00084EB1"/>
    <w:rsid w:val="00091E81"/>
    <w:rsid w:val="00093427"/>
    <w:rsid w:val="00094290"/>
    <w:rsid w:val="00094E4B"/>
    <w:rsid w:val="000A1792"/>
    <w:rsid w:val="000A5273"/>
    <w:rsid w:val="000A5897"/>
    <w:rsid w:val="000A69FD"/>
    <w:rsid w:val="000A74E6"/>
    <w:rsid w:val="000B097A"/>
    <w:rsid w:val="000B1B47"/>
    <w:rsid w:val="000B6D64"/>
    <w:rsid w:val="000B7424"/>
    <w:rsid w:val="000C07DE"/>
    <w:rsid w:val="000C3186"/>
    <w:rsid w:val="000C3436"/>
    <w:rsid w:val="000D001B"/>
    <w:rsid w:val="000D4C13"/>
    <w:rsid w:val="000D5A39"/>
    <w:rsid w:val="000D6F75"/>
    <w:rsid w:val="000D7C10"/>
    <w:rsid w:val="000E1199"/>
    <w:rsid w:val="000E5CAD"/>
    <w:rsid w:val="000E63F1"/>
    <w:rsid w:val="000F38A5"/>
    <w:rsid w:val="000F5439"/>
    <w:rsid w:val="000F716D"/>
    <w:rsid w:val="0010256A"/>
    <w:rsid w:val="00104D50"/>
    <w:rsid w:val="00104D68"/>
    <w:rsid w:val="001050E6"/>
    <w:rsid w:val="00106FC5"/>
    <w:rsid w:val="0011263A"/>
    <w:rsid w:val="00114D77"/>
    <w:rsid w:val="00120FE1"/>
    <w:rsid w:val="0012185A"/>
    <w:rsid w:val="00121E88"/>
    <w:rsid w:val="0012582B"/>
    <w:rsid w:val="00133597"/>
    <w:rsid w:val="00133E7F"/>
    <w:rsid w:val="0013407F"/>
    <w:rsid w:val="001357D1"/>
    <w:rsid w:val="00143594"/>
    <w:rsid w:val="00144111"/>
    <w:rsid w:val="001448FE"/>
    <w:rsid w:val="00150C44"/>
    <w:rsid w:val="00151BF9"/>
    <w:rsid w:val="00161AD9"/>
    <w:rsid w:val="00161F27"/>
    <w:rsid w:val="00165282"/>
    <w:rsid w:val="00167F5C"/>
    <w:rsid w:val="00171EDC"/>
    <w:rsid w:val="001750F7"/>
    <w:rsid w:val="001755AC"/>
    <w:rsid w:val="001763FA"/>
    <w:rsid w:val="00182BF7"/>
    <w:rsid w:val="00182BFF"/>
    <w:rsid w:val="00183447"/>
    <w:rsid w:val="0019212C"/>
    <w:rsid w:val="00194A21"/>
    <w:rsid w:val="00196E40"/>
    <w:rsid w:val="001A482D"/>
    <w:rsid w:val="001A6E12"/>
    <w:rsid w:val="001B2A30"/>
    <w:rsid w:val="001B303D"/>
    <w:rsid w:val="001B324A"/>
    <w:rsid w:val="001B37DB"/>
    <w:rsid w:val="001B5A43"/>
    <w:rsid w:val="001C19AE"/>
    <w:rsid w:val="001C22A7"/>
    <w:rsid w:val="001C4914"/>
    <w:rsid w:val="001C6134"/>
    <w:rsid w:val="001E4BCD"/>
    <w:rsid w:val="001E74A0"/>
    <w:rsid w:val="001F0736"/>
    <w:rsid w:val="001F7BC2"/>
    <w:rsid w:val="00201DD2"/>
    <w:rsid w:val="002045F6"/>
    <w:rsid w:val="00207562"/>
    <w:rsid w:val="002131F7"/>
    <w:rsid w:val="0021464A"/>
    <w:rsid w:val="00217D21"/>
    <w:rsid w:val="00222177"/>
    <w:rsid w:val="002268AC"/>
    <w:rsid w:val="00227634"/>
    <w:rsid w:val="00230D2E"/>
    <w:rsid w:val="002345B7"/>
    <w:rsid w:val="00234BE8"/>
    <w:rsid w:val="00234E40"/>
    <w:rsid w:val="00237833"/>
    <w:rsid w:val="0023784C"/>
    <w:rsid w:val="00241E29"/>
    <w:rsid w:val="00252A6B"/>
    <w:rsid w:val="00253A7F"/>
    <w:rsid w:val="00255198"/>
    <w:rsid w:val="002602C6"/>
    <w:rsid w:val="0026357C"/>
    <w:rsid w:val="00263B98"/>
    <w:rsid w:val="00264B68"/>
    <w:rsid w:val="00264FF5"/>
    <w:rsid w:val="00267AF6"/>
    <w:rsid w:val="00267E0F"/>
    <w:rsid w:val="00272BD8"/>
    <w:rsid w:val="00277F9C"/>
    <w:rsid w:val="00287D63"/>
    <w:rsid w:val="0029113C"/>
    <w:rsid w:val="00291CE1"/>
    <w:rsid w:val="00295C6C"/>
    <w:rsid w:val="00296B48"/>
    <w:rsid w:val="002A0F3E"/>
    <w:rsid w:val="002A6302"/>
    <w:rsid w:val="002A72FB"/>
    <w:rsid w:val="002B36A8"/>
    <w:rsid w:val="002C255A"/>
    <w:rsid w:val="002C7020"/>
    <w:rsid w:val="002D0A13"/>
    <w:rsid w:val="002D0B10"/>
    <w:rsid w:val="002D5C5C"/>
    <w:rsid w:val="002E00E0"/>
    <w:rsid w:val="002E1DF4"/>
    <w:rsid w:val="002E2FEC"/>
    <w:rsid w:val="002E61E4"/>
    <w:rsid w:val="002E7F5D"/>
    <w:rsid w:val="002F2859"/>
    <w:rsid w:val="002F58D7"/>
    <w:rsid w:val="002F75D4"/>
    <w:rsid w:val="00302C19"/>
    <w:rsid w:val="0030634E"/>
    <w:rsid w:val="00306814"/>
    <w:rsid w:val="00306BD7"/>
    <w:rsid w:val="00313899"/>
    <w:rsid w:val="0031490F"/>
    <w:rsid w:val="00321BFA"/>
    <w:rsid w:val="00322C8F"/>
    <w:rsid w:val="003233F6"/>
    <w:rsid w:val="00323823"/>
    <w:rsid w:val="0032395D"/>
    <w:rsid w:val="00331A57"/>
    <w:rsid w:val="00332F7A"/>
    <w:rsid w:val="003369B5"/>
    <w:rsid w:val="00346E24"/>
    <w:rsid w:val="00352017"/>
    <w:rsid w:val="00356568"/>
    <w:rsid w:val="0035762C"/>
    <w:rsid w:val="00365925"/>
    <w:rsid w:val="00366640"/>
    <w:rsid w:val="00367EFF"/>
    <w:rsid w:val="00390607"/>
    <w:rsid w:val="00392DA8"/>
    <w:rsid w:val="003A1836"/>
    <w:rsid w:val="003A3C0B"/>
    <w:rsid w:val="003B2F81"/>
    <w:rsid w:val="003B3A21"/>
    <w:rsid w:val="003B67B9"/>
    <w:rsid w:val="003B75A1"/>
    <w:rsid w:val="003C286C"/>
    <w:rsid w:val="003C38D3"/>
    <w:rsid w:val="003C4281"/>
    <w:rsid w:val="003C602E"/>
    <w:rsid w:val="003C6B8F"/>
    <w:rsid w:val="003C7BE4"/>
    <w:rsid w:val="003D1146"/>
    <w:rsid w:val="003E3712"/>
    <w:rsid w:val="003E3E71"/>
    <w:rsid w:val="003E6AA6"/>
    <w:rsid w:val="003F4176"/>
    <w:rsid w:val="003F72C4"/>
    <w:rsid w:val="00403AA0"/>
    <w:rsid w:val="00403EEE"/>
    <w:rsid w:val="00406812"/>
    <w:rsid w:val="00410925"/>
    <w:rsid w:val="00413E9E"/>
    <w:rsid w:val="00423CCD"/>
    <w:rsid w:val="004303CE"/>
    <w:rsid w:val="0043042D"/>
    <w:rsid w:val="00433324"/>
    <w:rsid w:val="00433B26"/>
    <w:rsid w:val="00436AE0"/>
    <w:rsid w:val="00445976"/>
    <w:rsid w:val="004506F2"/>
    <w:rsid w:val="00451399"/>
    <w:rsid w:val="004516FE"/>
    <w:rsid w:val="00455A73"/>
    <w:rsid w:val="00456EEE"/>
    <w:rsid w:val="004621D9"/>
    <w:rsid w:val="004624AC"/>
    <w:rsid w:val="00464804"/>
    <w:rsid w:val="004659F2"/>
    <w:rsid w:val="00466951"/>
    <w:rsid w:val="00467557"/>
    <w:rsid w:val="00472665"/>
    <w:rsid w:val="004766B4"/>
    <w:rsid w:val="00481944"/>
    <w:rsid w:val="004846AB"/>
    <w:rsid w:val="00486024"/>
    <w:rsid w:val="004902DF"/>
    <w:rsid w:val="004933DF"/>
    <w:rsid w:val="00494045"/>
    <w:rsid w:val="00494821"/>
    <w:rsid w:val="004A31BE"/>
    <w:rsid w:val="004A48A0"/>
    <w:rsid w:val="004B6D96"/>
    <w:rsid w:val="004C0142"/>
    <w:rsid w:val="004C266D"/>
    <w:rsid w:val="004C2FE5"/>
    <w:rsid w:val="004C3A93"/>
    <w:rsid w:val="004C7185"/>
    <w:rsid w:val="004D159E"/>
    <w:rsid w:val="004D18A9"/>
    <w:rsid w:val="004D3C08"/>
    <w:rsid w:val="004D41E3"/>
    <w:rsid w:val="004D5904"/>
    <w:rsid w:val="004D725A"/>
    <w:rsid w:val="004E2C8B"/>
    <w:rsid w:val="004E2CEE"/>
    <w:rsid w:val="004F0082"/>
    <w:rsid w:val="004F0516"/>
    <w:rsid w:val="005003C6"/>
    <w:rsid w:val="005014B1"/>
    <w:rsid w:val="005015B5"/>
    <w:rsid w:val="00503445"/>
    <w:rsid w:val="005044A2"/>
    <w:rsid w:val="0050751A"/>
    <w:rsid w:val="005103EF"/>
    <w:rsid w:val="0051072F"/>
    <w:rsid w:val="005107DE"/>
    <w:rsid w:val="005248F7"/>
    <w:rsid w:val="0052510C"/>
    <w:rsid w:val="00530651"/>
    <w:rsid w:val="00532C42"/>
    <w:rsid w:val="00533870"/>
    <w:rsid w:val="00536EBE"/>
    <w:rsid w:val="00543CB3"/>
    <w:rsid w:val="005451C2"/>
    <w:rsid w:val="0054564B"/>
    <w:rsid w:val="00552318"/>
    <w:rsid w:val="00554ABE"/>
    <w:rsid w:val="00566EF7"/>
    <w:rsid w:val="00567927"/>
    <w:rsid w:val="0057050D"/>
    <w:rsid w:val="0058120F"/>
    <w:rsid w:val="005842F7"/>
    <w:rsid w:val="00584597"/>
    <w:rsid w:val="00590163"/>
    <w:rsid w:val="005914AC"/>
    <w:rsid w:val="00591E14"/>
    <w:rsid w:val="00592F94"/>
    <w:rsid w:val="00594773"/>
    <w:rsid w:val="00596FF6"/>
    <w:rsid w:val="005A12DF"/>
    <w:rsid w:val="005A4036"/>
    <w:rsid w:val="005A7731"/>
    <w:rsid w:val="005B4FE1"/>
    <w:rsid w:val="005B6CA8"/>
    <w:rsid w:val="005B7AF0"/>
    <w:rsid w:val="005B7BCB"/>
    <w:rsid w:val="005C11EF"/>
    <w:rsid w:val="005C3156"/>
    <w:rsid w:val="005C3465"/>
    <w:rsid w:val="005C522E"/>
    <w:rsid w:val="005C6C19"/>
    <w:rsid w:val="005C6CD2"/>
    <w:rsid w:val="005C6F57"/>
    <w:rsid w:val="005D3B52"/>
    <w:rsid w:val="005D4B9D"/>
    <w:rsid w:val="005E5454"/>
    <w:rsid w:val="005F1317"/>
    <w:rsid w:val="005F1A8C"/>
    <w:rsid w:val="005F5A53"/>
    <w:rsid w:val="005F5B48"/>
    <w:rsid w:val="005F605F"/>
    <w:rsid w:val="005F7044"/>
    <w:rsid w:val="00604BE3"/>
    <w:rsid w:val="00605FE3"/>
    <w:rsid w:val="00610083"/>
    <w:rsid w:val="006129C5"/>
    <w:rsid w:val="0061771A"/>
    <w:rsid w:val="00626312"/>
    <w:rsid w:val="006307DC"/>
    <w:rsid w:val="00631429"/>
    <w:rsid w:val="0063350B"/>
    <w:rsid w:val="00636B81"/>
    <w:rsid w:val="006376F0"/>
    <w:rsid w:val="00641352"/>
    <w:rsid w:val="00643D40"/>
    <w:rsid w:val="00644B9D"/>
    <w:rsid w:val="00647B29"/>
    <w:rsid w:val="00650041"/>
    <w:rsid w:val="00650182"/>
    <w:rsid w:val="006506DC"/>
    <w:rsid w:val="00652A44"/>
    <w:rsid w:val="00655E0F"/>
    <w:rsid w:val="006563CB"/>
    <w:rsid w:val="00656E02"/>
    <w:rsid w:val="00660C48"/>
    <w:rsid w:val="00661CC9"/>
    <w:rsid w:val="00662DFF"/>
    <w:rsid w:val="00671E0A"/>
    <w:rsid w:val="006731DF"/>
    <w:rsid w:val="00673F5F"/>
    <w:rsid w:val="00674D75"/>
    <w:rsid w:val="00676063"/>
    <w:rsid w:val="00677B82"/>
    <w:rsid w:val="0068598C"/>
    <w:rsid w:val="0068746B"/>
    <w:rsid w:val="00687567"/>
    <w:rsid w:val="0068794D"/>
    <w:rsid w:val="00687E89"/>
    <w:rsid w:val="0069175B"/>
    <w:rsid w:val="006C0A28"/>
    <w:rsid w:val="006C44AC"/>
    <w:rsid w:val="006D0E2F"/>
    <w:rsid w:val="006E46EB"/>
    <w:rsid w:val="006E7378"/>
    <w:rsid w:val="006F0B58"/>
    <w:rsid w:val="006F2C0C"/>
    <w:rsid w:val="006F3294"/>
    <w:rsid w:val="006F64E2"/>
    <w:rsid w:val="0070432B"/>
    <w:rsid w:val="007111E3"/>
    <w:rsid w:val="007116CD"/>
    <w:rsid w:val="007123CB"/>
    <w:rsid w:val="007137D6"/>
    <w:rsid w:val="00713822"/>
    <w:rsid w:val="00714AFE"/>
    <w:rsid w:val="0071511D"/>
    <w:rsid w:val="00716A33"/>
    <w:rsid w:val="00722FE8"/>
    <w:rsid w:val="00723097"/>
    <w:rsid w:val="0072630C"/>
    <w:rsid w:val="00726C7C"/>
    <w:rsid w:val="00726CDF"/>
    <w:rsid w:val="007303BF"/>
    <w:rsid w:val="00730A26"/>
    <w:rsid w:val="00731F63"/>
    <w:rsid w:val="007422EF"/>
    <w:rsid w:val="007427B4"/>
    <w:rsid w:val="0074383B"/>
    <w:rsid w:val="007474BB"/>
    <w:rsid w:val="00747F6F"/>
    <w:rsid w:val="0075001D"/>
    <w:rsid w:val="0075111B"/>
    <w:rsid w:val="007511A1"/>
    <w:rsid w:val="00751290"/>
    <w:rsid w:val="00753A64"/>
    <w:rsid w:val="007561CB"/>
    <w:rsid w:val="00756F4E"/>
    <w:rsid w:val="007605F6"/>
    <w:rsid w:val="0076200F"/>
    <w:rsid w:val="007623A8"/>
    <w:rsid w:val="00763509"/>
    <w:rsid w:val="0076363E"/>
    <w:rsid w:val="00766FD9"/>
    <w:rsid w:val="00770802"/>
    <w:rsid w:val="0078159D"/>
    <w:rsid w:val="007860BB"/>
    <w:rsid w:val="007918BC"/>
    <w:rsid w:val="00794BF9"/>
    <w:rsid w:val="00795885"/>
    <w:rsid w:val="007A0DB8"/>
    <w:rsid w:val="007A4940"/>
    <w:rsid w:val="007A5063"/>
    <w:rsid w:val="007A5CE7"/>
    <w:rsid w:val="007A6246"/>
    <w:rsid w:val="007B729E"/>
    <w:rsid w:val="007B772E"/>
    <w:rsid w:val="007C07C9"/>
    <w:rsid w:val="007C4287"/>
    <w:rsid w:val="007D06B8"/>
    <w:rsid w:val="007D111C"/>
    <w:rsid w:val="007D34B2"/>
    <w:rsid w:val="007D3D8A"/>
    <w:rsid w:val="007D51E8"/>
    <w:rsid w:val="007D7C7B"/>
    <w:rsid w:val="007E1ADF"/>
    <w:rsid w:val="007E2C7F"/>
    <w:rsid w:val="007F1375"/>
    <w:rsid w:val="007F488E"/>
    <w:rsid w:val="008012EB"/>
    <w:rsid w:val="00802ACC"/>
    <w:rsid w:val="008032F3"/>
    <w:rsid w:val="00814DD1"/>
    <w:rsid w:val="008226B7"/>
    <w:rsid w:val="00822D74"/>
    <w:rsid w:val="00823B9C"/>
    <w:rsid w:val="0082530C"/>
    <w:rsid w:val="00826414"/>
    <w:rsid w:val="00827A55"/>
    <w:rsid w:val="0083342C"/>
    <w:rsid w:val="008354C2"/>
    <w:rsid w:val="00835D9C"/>
    <w:rsid w:val="0083617C"/>
    <w:rsid w:val="00837017"/>
    <w:rsid w:val="008434A6"/>
    <w:rsid w:val="00850E66"/>
    <w:rsid w:val="008524A4"/>
    <w:rsid w:val="008565E8"/>
    <w:rsid w:val="00860E45"/>
    <w:rsid w:val="00865E51"/>
    <w:rsid w:val="00866550"/>
    <w:rsid w:val="0086796F"/>
    <w:rsid w:val="00867AE4"/>
    <w:rsid w:val="0087006A"/>
    <w:rsid w:val="00871CC2"/>
    <w:rsid w:val="00874FDD"/>
    <w:rsid w:val="008768AC"/>
    <w:rsid w:val="0088034F"/>
    <w:rsid w:val="008830A7"/>
    <w:rsid w:val="008832E3"/>
    <w:rsid w:val="00894111"/>
    <w:rsid w:val="008A05EA"/>
    <w:rsid w:val="008B1672"/>
    <w:rsid w:val="008B1950"/>
    <w:rsid w:val="008B1ADD"/>
    <w:rsid w:val="008B4EE1"/>
    <w:rsid w:val="008C1E09"/>
    <w:rsid w:val="008C2C64"/>
    <w:rsid w:val="008C3D07"/>
    <w:rsid w:val="008C6161"/>
    <w:rsid w:val="008D7CD4"/>
    <w:rsid w:val="008E28D4"/>
    <w:rsid w:val="008E54E0"/>
    <w:rsid w:val="008F0C37"/>
    <w:rsid w:val="008F473A"/>
    <w:rsid w:val="008F4F86"/>
    <w:rsid w:val="008F680A"/>
    <w:rsid w:val="0090249B"/>
    <w:rsid w:val="0090290B"/>
    <w:rsid w:val="00905725"/>
    <w:rsid w:val="00906FE9"/>
    <w:rsid w:val="00914193"/>
    <w:rsid w:val="0091731E"/>
    <w:rsid w:val="0092115B"/>
    <w:rsid w:val="00922D1A"/>
    <w:rsid w:val="009240CD"/>
    <w:rsid w:val="00924DE0"/>
    <w:rsid w:val="009355D5"/>
    <w:rsid w:val="00944860"/>
    <w:rsid w:val="009449F7"/>
    <w:rsid w:val="009479E3"/>
    <w:rsid w:val="009516F3"/>
    <w:rsid w:val="00953175"/>
    <w:rsid w:val="00953A67"/>
    <w:rsid w:val="009603EB"/>
    <w:rsid w:val="009658F1"/>
    <w:rsid w:val="009679A8"/>
    <w:rsid w:val="00971F29"/>
    <w:rsid w:val="00973D01"/>
    <w:rsid w:val="00981EA3"/>
    <w:rsid w:val="00985CF3"/>
    <w:rsid w:val="00986A47"/>
    <w:rsid w:val="00991B75"/>
    <w:rsid w:val="00993CCA"/>
    <w:rsid w:val="00993D19"/>
    <w:rsid w:val="009A127B"/>
    <w:rsid w:val="009A1871"/>
    <w:rsid w:val="009A2069"/>
    <w:rsid w:val="009A5FD2"/>
    <w:rsid w:val="009B2D76"/>
    <w:rsid w:val="009B564B"/>
    <w:rsid w:val="009B605F"/>
    <w:rsid w:val="009C0B41"/>
    <w:rsid w:val="009C589E"/>
    <w:rsid w:val="009C5F18"/>
    <w:rsid w:val="009C7A1D"/>
    <w:rsid w:val="009D2FFB"/>
    <w:rsid w:val="009D7861"/>
    <w:rsid w:val="009E24A5"/>
    <w:rsid w:val="009E31F2"/>
    <w:rsid w:val="009E5E4F"/>
    <w:rsid w:val="009E72CB"/>
    <w:rsid w:val="009F0626"/>
    <w:rsid w:val="009F1FC7"/>
    <w:rsid w:val="00A04494"/>
    <w:rsid w:val="00A07B7C"/>
    <w:rsid w:val="00A1122A"/>
    <w:rsid w:val="00A119E9"/>
    <w:rsid w:val="00A14144"/>
    <w:rsid w:val="00A17547"/>
    <w:rsid w:val="00A17731"/>
    <w:rsid w:val="00A17EE0"/>
    <w:rsid w:val="00A21776"/>
    <w:rsid w:val="00A26743"/>
    <w:rsid w:val="00A33B58"/>
    <w:rsid w:val="00A34D2A"/>
    <w:rsid w:val="00A35992"/>
    <w:rsid w:val="00A37C88"/>
    <w:rsid w:val="00A50DB7"/>
    <w:rsid w:val="00A52A7E"/>
    <w:rsid w:val="00A52DFE"/>
    <w:rsid w:val="00A53CB5"/>
    <w:rsid w:val="00A54D95"/>
    <w:rsid w:val="00A55CA2"/>
    <w:rsid w:val="00A55D91"/>
    <w:rsid w:val="00A646BD"/>
    <w:rsid w:val="00A67A7D"/>
    <w:rsid w:val="00A8085B"/>
    <w:rsid w:val="00A82E51"/>
    <w:rsid w:val="00A912A1"/>
    <w:rsid w:val="00A932C4"/>
    <w:rsid w:val="00A934A7"/>
    <w:rsid w:val="00A96584"/>
    <w:rsid w:val="00AA4D8D"/>
    <w:rsid w:val="00AB2315"/>
    <w:rsid w:val="00AB4335"/>
    <w:rsid w:val="00AB6E67"/>
    <w:rsid w:val="00AC0022"/>
    <w:rsid w:val="00AC2176"/>
    <w:rsid w:val="00AD1B15"/>
    <w:rsid w:val="00AD4F01"/>
    <w:rsid w:val="00AD5325"/>
    <w:rsid w:val="00AD5375"/>
    <w:rsid w:val="00AE20F0"/>
    <w:rsid w:val="00AE4726"/>
    <w:rsid w:val="00AE6DCD"/>
    <w:rsid w:val="00AE6DFF"/>
    <w:rsid w:val="00AF2451"/>
    <w:rsid w:val="00AF6028"/>
    <w:rsid w:val="00B07713"/>
    <w:rsid w:val="00B1190A"/>
    <w:rsid w:val="00B165F9"/>
    <w:rsid w:val="00B1742D"/>
    <w:rsid w:val="00B1770E"/>
    <w:rsid w:val="00B2049B"/>
    <w:rsid w:val="00B206FA"/>
    <w:rsid w:val="00B26E44"/>
    <w:rsid w:val="00B2755D"/>
    <w:rsid w:val="00B27D61"/>
    <w:rsid w:val="00B32294"/>
    <w:rsid w:val="00B33499"/>
    <w:rsid w:val="00B36DA4"/>
    <w:rsid w:val="00B37A53"/>
    <w:rsid w:val="00B37EB5"/>
    <w:rsid w:val="00B42D09"/>
    <w:rsid w:val="00B43657"/>
    <w:rsid w:val="00B45B09"/>
    <w:rsid w:val="00B53615"/>
    <w:rsid w:val="00B53C35"/>
    <w:rsid w:val="00B54B8D"/>
    <w:rsid w:val="00B569BF"/>
    <w:rsid w:val="00B602CD"/>
    <w:rsid w:val="00B60F26"/>
    <w:rsid w:val="00B70D74"/>
    <w:rsid w:val="00B76590"/>
    <w:rsid w:val="00B81F1C"/>
    <w:rsid w:val="00B84B37"/>
    <w:rsid w:val="00B86D58"/>
    <w:rsid w:val="00B93210"/>
    <w:rsid w:val="00BA6AEA"/>
    <w:rsid w:val="00BB009B"/>
    <w:rsid w:val="00BB1A38"/>
    <w:rsid w:val="00BC730F"/>
    <w:rsid w:val="00BD1C35"/>
    <w:rsid w:val="00BE13CA"/>
    <w:rsid w:val="00BE55D2"/>
    <w:rsid w:val="00BE782E"/>
    <w:rsid w:val="00BF10DC"/>
    <w:rsid w:val="00BF164C"/>
    <w:rsid w:val="00BF4261"/>
    <w:rsid w:val="00BF7F15"/>
    <w:rsid w:val="00C00A02"/>
    <w:rsid w:val="00C00ACF"/>
    <w:rsid w:val="00C03E11"/>
    <w:rsid w:val="00C063A0"/>
    <w:rsid w:val="00C06962"/>
    <w:rsid w:val="00C10436"/>
    <w:rsid w:val="00C1272B"/>
    <w:rsid w:val="00C139AF"/>
    <w:rsid w:val="00C17F8C"/>
    <w:rsid w:val="00C21950"/>
    <w:rsid w:val="00C258E9"/>
    <w:rsid w:val="00C30E45"/>
    <w:rsid w:val="00C355C7"/>
    <w:rsid w:val="00C35894"/>
    <w:rsid w:val="00C3649F"/>
    <w:rsid w:val="00C378A4"/>
    <w:rsid w:val="00C42A1D"/>
    <w:rsid w:val="00C43500"/>
    <w:rsid w:val="00C445AF"/>
    <w:rsid w:val="00C5275C"/>
    <w:rsid w:val="00C66783"/>
    <w:rsid w:val="00C66B94"/>
    <w:rsid w:val="00C70ADE"/>
    <w:rsid w:val="00C72B84"/>
    <w:rsid w:val="00C742E1"/>
    <w:rsid w:val="00C77155"/>
    <w:rsid w:val="00C83EBB"/>
    <w:rsid w:val="00C94409"/>
    <w:rsid w:val="00CA2170"/>
    <w:rsid w:val="00CA5283"/>
    <w:rsid w:val="00CA5F39"/>
    <w:rsid w:val="00CA7DD6"/>
    <w:rsid w:val="00CB465E"/>
    <w:rsid w:val="00CB4C65"/>
    <w:rsid w:val="00CB68DB"/>
    <w:rsid w:val="00CC0C57"/>
    <w:rsid w:val="00CC1FA4"/>
    <w:rsid w:val="00CC294D"/>
    <w:rsid w:val="00CC56C6"/>
    <w:rsid w:val="00CD0C34"/>
    <w:rsid w:val="00CD18EE"/>
    <w:rsid w:val="00CD31D9"/>
    <w:rsid w:val="00CD36DA"/>
    <w:rsid w:val="00CD4978"/>
    <w:rsid w:val="00CD5499"/>
    <w:rsid w:val="00CE0158"/>
    <w:rsid w:val="00CF1715"/>
    <w:rsid w:val="00CF234E"/>
    <w:rsid w:val="00CF65F7"/>
    <w:rsid w:val="00CF7932"/>
    <w:rsid w:val="00D019C7"/>
    <w:rsid w:val="00D03BA9"/>
    <w:rsid w:val="00D05AA3"/>
    <w:rsid w:val="00D066B0"/>
    <w:rsid w:val="00D07C2D"/>
    <w:rsid w:val="00D115D0"/>
    <w:rsid w:val="00D11DAB"/>
    <w:rsid w:val="00D1769E"/>
    <w:rsid w:val="00D30C09"/>
    <w:rsid w:val="00D30EF8"/>
    <w:rsid w:val="00D31957"/>
    <w:rsid w:val="00D37642"/>
    <w:rsid w:val="00D41E69"/>
    <w:rsid w:val="00D454FE"/>
    <w:rsid w:val="00D47AC3"/>
    <w:rsid w:val="00D5129C"/>
    <w:rsid w:val="00D5404D"/>
    <w:rsid w:val="00D5755B"/>
    <w:rsid w:val="00D623D7"/>
    <w:rsid w:val="00D63110"/>
    <w:rsid w:val="00D63D7A"/>
    <w:rsid w:val="00D65332"/>
    <w:rsid w:val="00D70E10"/>
    <w:rsid w:val="00D74E04"/>
    <w:rsid w:val="00D74F84"/>
    <w:rsid w:val="00D75FFE"/>
    <w:rsid w:val="00D7778E"/>
    <w:rsid w:val="00D77CE0"/>
    <w:rsid w:val="00D80DE8"/>
    <w:rsid w:val="00D83FB1"/>
    <w:rsid w:val="00D8710E"/>
    <w:rsid w:val="00D92E83"/>
    <w:rsid w:val="00D95B62"/>
    <w:rsid w:val="00DA1B8E"/>
    <w:rsid w:val="00DA3024"/>
    <w:rsid w:val="00DA6C76"/>
    <w:rsid w:val="00DB3348"/>
    <w:rsid w:val="00DD091B"/>
    <w:rsid w:val="00DD0D09"/>
    <w:rsid w:val="00DD3906"/>
    <w:rsid w:val="00DD5ED0"/>
    <w:rsid w:val="00DD7A37"/>
    <w:rsid w:val="00DE05B1"/>
    <w:rsid w:val="00DE14CD"/>
    <w:rsid w:val="00DE3AD8"/>
    <w:rsid w:val="00DE653B"/>
    <w:rsid w:val="00DF14C4"/>
    <w:rsid w:val="00DF3F97"/>
    <w:rsid w:val="00E004F8"/>
    <w:rsid w:val="00E04C18"/>
    <w:rsid w:val="00E0699F"/>
    <w:rsid w:val="00E1351E"/>
    <w:rsid w:val="00E13BB1"/>
    <w:rsid w:val="00E14E2A"/>
    <w:rsid w:val="00E16D6B"/>
    <w:rsid w:val="00E2042A"/>
    <w:rsid w:val="00E2072E"/>
    <w:rsid w:val="00E2180D"/>
    <w:rsid w:val="00E310A4"/>
    <w:rsid w:val="00E33E19"/>
    <w:rsid w:val="00E350E3"/>
    <w:rsid w:val="00E363CB"/>
    <w:rsid w:val="00E40249"/>
    <w:rsid w:val="00E41E73"/>
    <w:rsid w:val="00E43952"/>
    <w:rsid w:val="00E443D9"/>
    <w:rsid w:val="00E46F56"/>
    <w:rsid w:val="00E660FE"/>
    <w:rsid w:val="00E676A8"/>
    <w:rsid w:val="00E758EF"/>
    <w:rsid w:val="00E817AA"/>
    <w:rsid w:val="00E838E6"/>
    <w:rsid w:val="00E8515B"/>
    <w:rsid w:val="00E85E86"/>
    <w:rsid w:val="00E86167"/>
    <w:rsid w:val="00E92A90"/>
    <w:rsid w:val="00E93AC7"/>
    <w:rsid w:val="00E94101"/>
    <w:rsid w:val="00EA18E6"/>
    <w:rsid w:val="00EA2832"/>
    <w:rsid w:val="00EB161B"/>
    <w:rsid w:val="00EB1E26"/>
    <w:rsid w:val="00EB593F"/>
    <w:rsid w:val="00EB72E5"/>
    <w:rsid w:val="00EC3366"/>
    <w:rsid w:val="00EC3847"/>
    <w:rsid w:val="00ED4DD0"/>
    <w:rsid w:val="00ED687F"/>
    <w:rsid w:val="00ED6E90"/>
    <w:rsid w:val="00ED740A"/>
    <w:rsid w:val="00ED78D8"/>
    <w:rsid w:val="00EE248D"/>
    <w:rsid w:val="00EE433D"/>
    <w:rsid w:val="00EE5068"/>
    <w:rsid w:val="00EF01F0"/>
    <w:rsid w:val="00EF7919"/>
    <w:rsid w:val="00F01DA5"/>
    <w:rsid w:val="00F023D0"/>
    <w:rsid w:val="00F0352E"/>
    <w:rsid w:val="00F05F9D"/>
    <w:rsid w:val="00F07F03"/>
    <w:rsid w:val="00F143B6"/>
    <w:rsid w:val="00F16A07"/>
    <w:rsid w:val="00F24753"/>
    <w:rsid w:val="00F31035"/>
    <w:rsid w:val="00F31427"/>
    <w:rsid w:val="00F3368E"/>
    <w:rsid w:val="00F36502"/>
    <w:rsid w:val="00F368A7"/>
    <w:rsid w:val="00F43289"/>
    <w:rsid w:val="00F45FB1"/>
    <w:rsid w:val="00F468F2"/>
    <w:rsid w:val="00F5018B"/>
    <w:rsid w:val="00F50AD1"/>
    <w:rsid w:val="00F51001"/>
    <w:rsid w:val="00F568BD"/>
    <w:rsid w:val="00F5717E"/>
    <w:rsid w:val="00F57AD8"/>
    <w:rsid w:val="00F61025"/>
    <w:rsid w:val="00F61569"/>
    <w:rsid w:val="00F63294"/>
    <w:rsid w:val="00F66AE1"/>
    <w:rsid w:val="00F73772"/>
    <w:rsid w:val="00F8021C"/>
    <w:rsid w:val="00F805E0"/>
    <w:rsid w:val="00F86EAF"/>
    <w:rsid w:val="00F90428"/>
    <w:rsid w:val="00F91AEE"/>
    <w:rsid w:val="00F92EF9"/>
    <w:rsid w:val="00F93034"/>
    <w:rsid w:val="00F97639"/>
    <w:rsid w:val="00FA74AB"/>
    <w:rsid w:val="00FB1E65"/>
    <w:rsid w:val="00FB7C46"/>
    <w:rsid w:val="00FC6C21"/>
    <w:rsid w:val="00FD0946"/>
    <w:rsid w:val="00FE0F3B"/>
    <w:rsid w:val="00FE5E6C"/>
    <w:rsid w:val="00FE670B"/>
    <w:rsid w:val="00FF0C7E"/>
    <w:rsid w:val="00FF2E26"/>
    <w:rsid w:val="00FF5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martTagType w:namespaceuri="urn:schemas-microsoft-com:office:smarttags" w:name="City"/>
  <w:smartTagType w:namespaceuri="urn:schemas-microsoft-com:office:smarttags" w:name="PlaceName"/>
  <w:smartTagType w:namespaceuri="urn:schemas-microsoft-com:office:smarttags" w:name="PlaceType"/>
  <w:smartTagType w:namespaceuri="urn:schemas-microsoft-com:office:smarttags" w:name="country-region"/>
  <w:smartTagType w:namespaceuri="urn:schemas-microsoft-com:office:smarttags" w:name="place"/>
  <w:shapeDefaults>
    <o:shapedefaults v:ext="edit" spidmax="4097"/>
    <o:shapelayout v:ext="edit">
      <o:idmap v:ext="edit" data="1"/>
    </o:shapelayout>
  </w:shapeDefaults>
  <w:decimalSymbol w:val=","/>
  <w:listSeparator w:val=";"/>
  <w14:docId w14:val="2B227901"/>
  <w15:chartTrackingRefBased/>
  <w15:docId w15:val="{53C99E5B-FF99-473A-81C9-363D2EB64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fr-CM" w:eastAsia="fr-CM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69B5"/>
    <w:rPr>
      <w:rFonts w:ascii="Times New Roman" w:eastAsia="Times New Roman" w:hAnsi="Times New Roman"/>
      <w:sz w:val="24"/>
      <w:szCs w:val="24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369B5"/>
    <w:pPr>
      <w:tabs>
        <w:tab w:val="center" w:pos="4536"/>
        <w:tab w:val="right" w:pos="9072"/>
      </w:tabs>
    </w:pPr>
    <w:rPr>
      <w:rFonts w:ascii="Calibri" w:eastAsia="Calibri" w:hAnsi="Calibri"/>
      <w:sz w:val="20"/>
      <w:szCs w:val="20"/>
      <w:lang w:val="x-none" w:eastAsia="x-none"/>
    </w:rPr>
  </w:style>
  <w:style w:type="character" w:customStyle="1" w:styleId="En-tteCar">
    <w:name w:val="En-tête Car"/>
    <w:link w:val="En-tte"/>
    <w:uiPriority w:val="99"/>
    <w:rsid w:val="003369B5"/>
    <w:rPr>
      <w:rFonts w:ascii="Calibri" w:eastAsia="Calibri" w:hAnsi="Calibri" w:cs="Times New Roman"/>
    </w:rPr>
  </w:style>
  <w:style w:type="table" w:styleId="Grilledutableau">
    <w:name w:val="Table Grid"/>
    <w:basedOn w:val="TableauNormal"/>
    <w:uiPriority w:val="59"/>
    <w:rsid w:val="003369B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0D001B"/>
    <w:rPr>
      <w:rFonts w:ascii="Tahoma" w:hAnsi="Tahoma"/>
      <w:sz w:val="16"/>
      <w:szCs w:val="16"/>
      <w:lang w:val="x-none" w:eastAsia="x-none"/>
    </w:rPr>
  </w:style>
  <w:style w:type="character" w:customStyle="1" w:styleId="TextedebullesCar">
    <w:name w:val="Texte de bulles Car"/>
    <w:link w:val="Textedebulles"/>
    <w:uiPriority w:val="99"/>
    <w:semiHidden/>
    <w:rsid w:val="000D001B"/>
    <w:rPr>
      <w:rFonts w:ascii="Tahoma" w:eastAsia="Times New Roman" w:hAnsi="Tahoma" w:cs="Tahoma"/>
      <w:sz w:val="16"/>
      <w:szCs w:val="16"/>
    </w:rPr>
  </w:style>
  <w:style w:type="paragraph" w:styleId="Pieddepage">
    <w:name w:val="footer"/>
    <w:basedOn w:val="Normal"/>
    <w:link w:val="PieddepageCar"/>
    <w:uiPriority w:val="99"/>
    <w:unhideWhenUsed/>
    <w:rsid w:val="00F93034"/>
    <w:pPr>
      <w:tabs>
        <w:tab w:val="center" w:pos="4536"/>
        <w:tab w:val="right" w:pos="9072"/>
      </w:tabs>
    </w:pPr>
    <w:rPr>
      <w:rFonts w:ascii="Calibri" w:eastAsia="Calibri" w:hAnsi="Calibri"/>
      <w:sz w:val="20"/>
      <w:szCs w:val="20"/>
      <w:lang w:val="x-none" w:eastAsia="x-none"/>
    </w:rPr>
  </w:style>
  <w:style w:type="character" w:customStyle="1" w:styleId="PieddepageCar">
    <w:name w:val="Pied de page Car"/>
    <w:link w:val="Pieddepage"/>
    <w:uiPriority w:val="99"/>
    <w:rsid w:val="00F93034"/>
    <w:rPr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Thierry\Documents\Mod&#232;les%20Office%20personnalis&#233;s\OM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5CBFE2-4519-445B-83C5-78759F01C6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OM</Template>
  <TotalTime>1</TotalTime>
  <Pages>2</Pages>
  <Words>713</Words>
  <Characters>3925</Characters>
  <Application>Microsoft Office Word</Application>
  <DocSecurity>0</DocSecurity>
  <Lines>32</Lines>
  <Paragraphs>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Thierry</dc:creator>
  <cp:keywords/>
  <cp:lastModifiedBy>Thierry Essoke</cp:lastModifiedBy>
  <cp:revision>2</cp:revision>
  <cp:lastPrinted>2022-03-04T10:22:00Z</cp:lastPrinted>
  <dcterms:created xsi:type="dcterms:W3CDTF">2026-07-16T11:56:00Z</dcterms:created>
  <dcterms:modified xsi:type="dcterms:W3CDTF">2026-07-16T11:56:00Z</dcterms:modified>
</cp:coreProperties>
</file>